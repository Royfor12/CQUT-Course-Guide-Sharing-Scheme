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A55" w:rsidRDefault="00A25A55">
      <w:pPr>
        <w:spacing w:line="360" w:lineRule="auto"/>
        <w:jc w:val="center"/>
        <w:rPr>
          <w:rFonts w:ascii="黑体" w:eastAsia="黑体" w:hAnsi="黑体"/>
          <w:b/>
          <w:bCs/>
          <w:sz w:val="36"/>
          <w:szCs w:val="36"/>
        </w:rPr>
      </w:pPr>
      <w:bookmarkStart w:id="0" w:name="_GoBack"/>
      <w:bookmarkEnd w:id="0"/>
      <w:r>
        <w:rPr>
          <w:rFonts w:ascii="黑体" w:eastAsia="黑体" w:hAnsi="黑体" w:cs="黑体" w:hint="eastAsia"/>
          <w:b/>
          <w:bCs/>
          <w:sz w:val="36"/>
          <w:szCs w:val="36"/>
        </w:rPr>
        <w:t>思想政治理论课平时作业（模版）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 w:hint="eastAsia"/>
          <w:b/>
          <w:bCs/>
        </w:rPr>
        <w:t>课程名称：</w:t>
      </w:r>
      <w:r>
        <w:rPr>
          <w:rFonts w:ascii="宋体" w:hAnsi="宋体" w:cs="宋体"/>
          <w:b/>
          <w:bCs/>
          <w:u w:val="single"/>
        </w:rPr>
        <w:t xml:space="preserve"> </w:t>
      </w:r>
      <w:r>
        <w:rPr>
          <w:rFonts w:ascii="宋体" w:hAnsi="宋体" w:cs="宋体" w:hint="eastAsia"/>
          <w:b/>
          <w:bCs/>
          <w:u w:val="single"/>
        </w:rPr>
        <w:t>马克思主义基本原理</w:t>
      </w:r>
      <w:r>
        <w:rPr>
          <w:rFonts w:ascii="宋体" w:hAnsi="宋体" w:cs="宋体"/>
          <w:b/>
          <w:bCs/>
          <w:u w:val="single"/>
        </w:rPr>
        <w:t xml:space="preserve">                    </w:t>
      </w:r>
      <w:r>
        <w:rPr>
          <w:rFonts w:ascii="宋体" w:hAnsi="宋体" w:cs="宋体" w:hint="eastAsia"/>
          <w:b/>
          <w:bCs/>
        </w:rPr>
        <w:t>学期：</w:t>
      </w:r>
      <w:r>
        <w:rPr>
          <w:rFonts w:ascii="宋体" w:hAnsi="宋体" w:cs="宋体"/>
          <w:b/>
          <w:bCs/>
          <w:u w:val="single"/>
        </w:rPr>
        <w:t xml:space="preserve">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 w:hint="eastAsia"/>
          <w:b/>
          <w:bCs/>
        </w:rPr>
        <w:t>学生姓名：</w:t>
      </w:r>
      <w:r>
        <w:rPr>
          <w:rFonts w:ascii="宋体" w:hAnsi="宋体" w:cs="宋体"/>
          <w:b/>
          <w:bCs/>
          <w:u w:val="single"/>
        </w:rPr>
        <w:t xml:space="preserve">                                       </w:t>
      </w:r>
      <w:r>
        <w:rPr>
          <w:rFonts w:ascii="宋体" w:hAnsi="宋体" w:cs="宋体" w:hint="eastAsia"/>
          <w:b/>
          <w:bCs/>
        </w:rPr>
        <w:t>学号：</w:t>
      </w:r>
      <w:r>
        <w:rPr>
          <w:rFonts w:ascii="宋体" w:hAnsi="宋体" w:cs="宋体"/>
          <w:b/>
          <w:bCs/>
          <w:u w:val="single"/>
        </w:rPr>
        <w:t xml:space="preserve">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 w:hint="eastAsia"/>
          <w:b/>
          <w:bCs/>
        </w:rPr>
        <w:t>任课教师：</w:t>
      </w:r>
      <w:r>
        <w:rPr>
          <w:rFonts w:ascii="宋体" w:hAnsi="宋体" w:cs="宋体"/>
          <w:b/>
          <w:bCs/>
          <w:u w:val="single"/>
        </w:rPr>
        <w:t xml:space="preserve">                                       </w:t>
      </w:r>
      <w:r>
        <w:rPr>
          <w:rFonts w:ascii="宋体" w:hAnsi="宋体" w:cs="宋体" w:hint="eastAsia"/>
          <w:b/>
          <w:bCs/>
        </w:rPr>
        <w:t>成绩：</w:t>
      </w:r>
      <w:r>
        <w:rPr>
          <w:rFonts w:ascii="宋体" w:hAnsi="宋体" w:cs="宋体"/>
          <w:b/>
          <w:bCs/>
          <w:u w:val="single"/>
        </w:rPr>
        <w:t xml:space="preserve">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 w:hint="eastAsia"/>
          <w:b/>
          <w:bCs/>
        </w:rPr>
        <w:t>作业类型与题目：</w:t>
      </w:r>
      <w:r>
        <w:rPr>
          <w:rFonts w:ascii="宋体" w:hAnsi="宋体" w:cs="宋体"/>
          <w:b/>
          <w:bCs/>
          <w:u w:val="single"/>
        </w:rPr>
        <w:t xml:space="preserve">        </w:t>
      </w:r>
      <w:r>
        <w:rPr>
          <w:rFonts w:ascii="宋体" w:hAnsi="宋体" w:cs="宋体" w:hint="eastAsia"/>
          <w:b/>
          <w:bCs/>
          <w:u w:val="single"/>
        </w:rPr>
        <w:t>学习体会：</w:t>
      </w:r>
      <w:r>
        <w:rPr>
          <w:rFonts w:ascii="宋体" w:hAnsi="宋体" w:cs="宋体"/>
          <w:b/>
          <w:bCs/>
          <w:u w:val="single"/>
        </w:rPr>
        <w:t xml:space="preserve">                                             </w:t>
      </w:r>
    </w:p>
    <w:p w:rsidR="00A25A55" w:rsidRDefault="00A25A55" w:rsidP="00B30C02">
      <w:pPr>
        <w:spacing w:line="360" w:lineRule="auto"/>
        <w:rPr>
          <w:rFonts w:ascii="黑体" w:eastAsia="黑体" w:hAnsi="黑体"/>
          <w:b/>
          <w:bCs/>
          <w:kern w:val="0"/>
          <w:sz w:val="22"/>
          <w:szCs w:val="22"/>
          <w:u w:val="single"/>
        </w:rPr>
      </w:pPr>
      <w:r>
        <w:rPr>
          <w:rFonts w:ascii="黑体" w:eastAsia="黑体" w:hAnsi="黑体" w:cs="黑体" w:hint="eastAsia"/>
          <w:b/>
          <w:bCs/>
          <w:kern w:val="0"/>
          <w:sz w:val="22"/>
          <w:szCs w:val="22"/>
          <w:u w:val="single"/>
        </w:rPr>
        <w:t>注：</w:t>
      </w:r>
      <w:r>
        <w:rPr>
          <w:rFonts w:ascii="黑体" w:eastAsia="黑体" w:hAnsi="黑体" w:cs="黑体"/>
          <w:b/>
          <w:bCs/>
          <w:kern w:val="0"/>
          <w:sz w:val="22"/>
          <w:szCs w:val="22"/>
          <w:u w:val="single"/>
        </w:rPr>
        <w:t>A4</w:t>
      </w:r>
      <w:r>
        <w:rPr>
          <w:rFonts w:ascii="黑体" w:eastAsia="黑体" w:hAnsi="黑体" w:cs="黑体" w:hint="eastAsia"/>
          <w:b/>
          <w:bCs/>
          <w:kern w:val="0"/>
          <w:sz w:val="22"/>
          <w:szCs w:val="22"/>
          <w:u w:val="single"/>
        </w:rPr>
        <w:t>纸双面打印该模版后</w:t>
      </w:r>
      <w:r>
        <w:rPr>
          <w:rFonts w:ascii="黑体" w:eastAsia="黑体" w:hAnsi="黑体" w:cs="黑体" w:hint="eastAsia"/>
          <w:b/>
          <w:bCs/>
          <w:kern w:val="0"/>
          <w:sz w:val="28"/>
          <w:szCs w:val="28"/>
          <w:u w:val="single"/>
        </w:rPr>
        <w:t>手写作业</w:t>
      </w:r>
      <w:r>
        <w:rPr>
          <w:rFonts w:ascii="黑体" w:eastAsia="黑体" w:hAnsi="黑体" w:cs="黑体" w:hint="eastAsia"/>
          <w:b/>
          <w:bCs/>
          <w:kern w:val="0"/>
          <w:sz w:val="22"/>
          <w:szCs w:val="22"/>
          <w:u w:val="single"/>
        </w:rPr>
        <w:t>，可加页</w:t>
      </w:r>
      <w:r>
        <w:rPr>
          <w:rFonts w:ascii="黑体" w:eastAsia="黑体" w:hAnsi="黑体" w:cs="黑体"/>
          <w:b/>
          <w:bCs/>
          <w:kern w:val="0"/>
          <w:sz w:val="22"/>
          <w:szCs w:val="22"/>
          <w:u w:val="single"/>
        </w:rPr>
        <w:t xml:space="preserve">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A25A55" w:rsidRDefault="00A25A5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sectPr w:rsidR="00A25A55" w:rsidSect="0083305D">
      <w:footerReference w:type="default" r:id="rId6"/>
      <w:pgSz w:w="11906" w:h="16838"/>
      <w:pgMar w:top="1440" w:right="1274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5A55" w:rsidRDefault="00A25A55" w:rsidP="0083305D">
      <w:r>
        <w:separator/>
      </w:r>
    </w:p>
  </w:endnote>
  <w:endnote w:type="continuationSeparator" w:id="0">
    <w:p w:rsidR="00A25A55" w:rsidRDefault="00A25A55" w:rsidP="008330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A55" w:rsidRDefault="00A25A55">
    <w:pPr>
      <w:pStyle w:val="Footer"/>
      <w:rPr>
        <w:rFonts w:cs="Times New Roman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0;width:2in;height:2in;z-index:251660288;mso-wrap-style:none;mso-position-horizontal:center;mso-position-horizontal-relative:margin" filled="f" stroked="f">
          <v:textbox style="mso-fit-shape-to-text:t" inset="0,0,0,0">
            <w:txbxContent>
              <w:p w:rsidR="00A25A55" w:rsidRDefault="00A25A55">
                <w:pPr>
                  <w:pStyle w:val="Footer"/>
                  <w:rPr>
                    <w:rFonts w:cs="Times New Roman"/>
                  </w:rPr>
                </w:pPr>
                <w:fldSimple w:instr=" PAGE  \* MERGEFORMAT ">
                  <w:r>
                    <w:rPr>
                      <w:noProof/>
                    </w:rPr>
                    <w:t>1</w:t>
                  </w:r>
                </w:fldSimple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5A55" w:rsidRDefault="00A25A55" w:rsidP="0083305D">
      <w:r>
        <w:separator/>
      </w:r>
    </w:p>
  </w:footnote>
  <w:footnote w:type="continuationSeparator" w:id="0">
    <w:p w:rsidR="00A25A55" w:rsidRDefault="00A25A55" w:rsidP="0083305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B5168"/>
    <w:rsid w:val="00016850"/>
    <w:rsid w:val="00072FF7"/>
    <w:rsid w:val="001A7134"/>
    <w:rsid w:val="001C7608"/>
    <w:rsid w:val="00224F6C"/>
    <w:rsid w:val="00230E9D"/>
    <w:rsid w:val="00244572"/>
    <w:rsid w:val="002A4859"/>
    <w:rsid w:val="002A519E"/>
    <w:rsid w:val="002C1819"/>
    <w:rsid w:val="002F5246"/>
    <w:rsid w:val="003050F9"/>
    <w:rsid w:val="0032161F"/>
    <w:rsid w:val="00372035"/>
    <w:rsid w:val="0037377E"/>
    <w:rsid w:val="003A06D1"/>
    <w:rsid w:val="003A7D1F"/>
    <w:rsid w:val="0041272C"/>
    <w:rsid w:val="00424B63"/>
    <w:rsid w:val="004B5168"/>
    <w:rsid w:val="004C6F22"/>
    <w:rsid w:val="004F4778"/>
    <w:rsid w:val="005225E4"/>
    <w:rsid w:val="0056107C"/>
    <w:rsid w:val="005D735F"/>
    <w:rsid w:val="005F4205"/>
    <w:rsid w:val="005F6804"/>
    <w:rsid w:val="006000B1"/>
    <w:rsid w:val="00684240"/>
    <w:rsid w:val="006A68D2"/>
    <w:rsid w:val="006B07B8"/>
    <w:rsid w:val="00700F4C"/>
    <w:rsid w:val="00770B5B"/>
    <w:rsid w:val="00770CC9"/>
    <w:rsid w:val="007A32AE"/>
    <w:rsid w:val="007C4087"/>
    <w:rsid w:val="007D51CE"/>
    <w:rsid w:val="00822006"/>
    <w:rsid w:val="0083305D"/>
    <w:rsid w:val="008338B4"/>
    <w:rsid w:val="00843DE5"/>
    <w:rsid w:val="00854DBD"/>
    <w:rsid w:val="008769DE"/>
    <w:rsid w:val="00890627"/>
    <w:rsid w:val="008F5DB2"/>
    <w:rsid w:val="00915565"/>
    <w:rsid w:val="009853FC"/>
    <w:rsid w:val="009B6782"/>
    <w:rsid w:val="009C66E7"/>
    <w:rsid w:val="00A15E4F"/>
    <w:rsid w:val="00A25A55"/>
    <w:rsid w:val="00A84DE6"/>
    <w:rsid w:val="00A92B59"/>
    <w:rsid w:val="00AA7DF3"/>
    <w:rsid w:val="00AE4A1E"/>
    <w:rsid w:val="00AF7EC2"/>
    <w:rsid w:val="00B30C02"/>
    <w:rsid w:val="00B42DA3"/>
    <w:rsid w:val="00BB442C"/>
    <w:rsid w:val="00BB66EE"/>
    <w:rsid w:val="00BC6CC6"/>
    <w:rsid w:val="00C1398B"/>
    <w:rsid w:val="00C326AA"/>
    <w:rsid w:val="00C63195"/>
    <w:rsid w:val="00CC38EB"/>
    <w:rsid w:val="00D01CCE"/>
    <w:rsid w:val="00D316D2"/>
    <w:rsid w:val="00DA5BFF"/>
    <w:rsid w:val="00DB0DC6"/>
    <w:rsid w:val="00E02A53"/>
    <w:rsid w:val="00E163B5"/>
    <w:rsid w:val="00E241F6"/>
    <w:rsid w:val="00E67F2B"/>
    <w:rsid w:val="00EA746F"/>
    <w:rsid w:val="00EE32CD"/>
    <w:rsid w:val="00F379D7"/>
    <w:rsid w:val="00F7110A"/>
    <w:rsid w:val="00F767E1"/>
    <w:rsid w:val="00F8036A"/>
    <w:rsid w:val="00F906A6"/>
    <w:rsid w:val="00FA7FAA"/>
    <w:rsid w:val="00FB2E62"/>
    <w:rsid w:val="00FB44EA"/>
    <w:rsid w:val="00FD4802"/>
    <w:rsid w:val="2DAC3ED1"/>
    <w:rsid w:val="582B2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05D"/>
    <w:pPr>
      <w:widowControl w:val="0"/>
      <w:jc w:val="both"/>
    </w:pPr>
    <w:rPr>
      <w:rFonts w:ascii="Times New Roman" w:hAnsi="Times New Roman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rsid w:val="0083305D"/>
    <w:pPr>
      <w:tabs>
        <w:tab w:val="center" w:pos="4153"/>
        <w:tab w:val="right" w:pos="8306"/>
      </w:tabs>
      <w:snapToGrid w:val="0"/>
      <w:jc w:val="left"/>
    </w:pPr>
    <w:rPr>
      <w:rFonts w:ascii="Calibri" w:hAnsi="Calibri" w:cs="Calibr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83305D"/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rsid w:val="00833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3305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</TotalTime>
  <Pages>2</Pages>
  <Words>672</Words>
  <Characters>3833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张翠</dc:creator>
  <cp:keywords/>
  <dc:description/>
  <cp:lastModifiedBy>Microsoft</cp:lastModifiedBy>
  <cp:revision>9</cp:revision>
  <dcterms:created xsi:type="dcterms:W3CDTF">2020-02-17T03:52:00Z</dcterms:created>
  <dcterms:modified xsi:type="dcterms:W3CDTF">2022-01-09T02:48:00Z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