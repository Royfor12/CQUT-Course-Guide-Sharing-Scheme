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0A6" w:rsidRDefault="00CB30A6">
      <w:pPr>
        <w:spacing w:line="360" w:lineRule="auto"/>
        <w:jc w:val="center"/>
        <w:rPr>
          <w:rFonts w:ascii="黑体" w:eastAsia="黑体" w:hAnsi="黑体"/>
          <w:b/>
          <w:bCs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cs="黑体" w:hint="eastAsia"/>
          <w:b/>
          <w:bCs/>
          <w:sz w:val="36"/>
          <w:szCs w:val="36"/>
        </w:rPr>
        <w:t>思想政治理论课平时作业（模版）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课程名称：</w:t>
      </w:r>
      <w:r>
        <w:rPr>
          <w:rFonts w:ascii="宋体" w:hAnsi="宋体" w:cs="宋体"/>
          <w:b/>
          <w:bCs/>
          <w:u w:val="single"/>
        </w:rPr>
        <w:t xml:space="preserve"> </w:t>
      </w:r>
      <w:r>
        <w:rPr>
          <w:rFonts w:ascii="宋体" w:hAnsi="宋体" w:cs="宋体" w:hint="eastAsia"/>
          <w:b/>
          <w:bCs/>
          <w:u w:val="single"/>
        </w:rPr>
        <w:t>马克思主义基本原理</w:t>
      </w:r>
      <w:r>
        <w:rPr>
          <w:rFonts w:ascii="宋体" w:hAnsi="宋体" w:cs="宋体"/>
          <w:b/>
          <w:bCs/>
          <w:u w:val="single"/>
        </w:rPr>
        <w:t xml:space="preserve">                    </w:t>
      </w:r>
      <w:r>
        <w:rPr>
          <w:rFonts w:ascii="宋体" w:hAnsi="宋体" w:cs="宋体" w:hint="eastAsia"/>
          <w:b/>
          <w:bCs/>
        </w:rPr>
        <w:t>学期：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任课教师：</w:t>
      </w:r>
      <w:r>
        <w:rPr>
          <w:rFonts w:ascii="宋体" w:hAnsi="宋体" w:cs="宋体"/>
          <w:b/>
          <w:bCs/>
          <w:u w:val="single"/>
        </w:rPr>
        <w:t xml:space="preserve">                                       </w:t>
      </w:r>
      <w:r>
        <w:rPr>
          <w:rFonts w:ascii="宋体" w:hAnsi="宋体" w:cs="宋体" w:hint="eastAsia"/>
          <w:b/>
          <w:bCs/>
        </w:rPr>
        <w:t>成绩：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作业类型与题目：</w:t>
      </w:r>
      <w:r>
        <w:rPr>
          <w:rFonts w:ascii="宋体" w:hAnsi="宋体" w:cs="宋体"/>
          <w:b/>
          <w:bCs/>
          <w:u w:val="single"/>
        </w:rPr>
        <w:t xml:space="preserve">  </w:t>
      </w:r>
      <w:r>
        <w:rPr>
          <w:rFonts w:ascii="宋体" w:hAnsi="宋体" w:cs="宋体" w:hint="eastAsia"/>
          <w:b/>
          <w:bCs/>
          <w:u w:val="single"/>
        </w:rPr>
        <w:t>小组讨论与课堂展示：</w:t>
      </w:r>
      <w:r>
        <w:rPr>
          <w:rFonts w:ascii="宋体" w:hAnsi="宋体" w:cs="宋体"/>
          <w:b/>
          <w:bCs/>
          <w:u w:val="single"/>
        </w:rPr>
        <w:t xml:space="preserve">                                         </w:t>
      </w:r>
    </w:p>
    <w:p w:rsidR="00CB30A6" w:rsidRDefault="00CB30A6" w:rsidP="00572B3D">
      <w:pPr>
        <w:spacing w:line="360" w:lineRule="auto"/>
        <w:rPr>
          <w:rFonts w:ascii="黑体" w:eastAsia="黑体" w:hAnsi="黑体"/>
          <w:b/>
          <w:bCs/>
          <w:kern w:val="0"/>
          <w:sz w:val="22"/>
          <w:szCs w:val="22"/>
          <w:u w:val="single"/>
        </w:rPr>
      </w:pP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注：</w:t>
      </w:r>
      <w:r>
        <w:rPr>
          <w:rFonts w:ascii="黑体" w:eastAsia="黑体" w:hAnsi="黑体" w:cs="黑体"/>
          <w:b/>
          <w:bCs/>
          <w:kern w:val="0"/>
          <w:sz w:val="22"/>
          <w:szCs w:val="22"/>
          <w:u w:val="single"/>
        </w:rPr>
        <w:t>A4</w:t>
      </w: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纸双面打印该模版后</w:t>
      </w:r>
      <w:r>
        <w:rPr>
          <w:rFonts w:ascii="黑体" w:eastAsia="黑体" w:hAnsi="黑体" w:cs="黑体" w:hint="eastAsia"/>
          <w:b/>
          <w:bCs/>
          <w:kern w:val="0"/>
          <w:sz w:val="28"/>
          <w:szCs w:val="28"/>
          <w:u w:val="single"/>
        </w:rPr>
        <w:t>手写作业</w:t>
      </w: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，可加页</w:t>
      </w:r>
      <w:r>
        <w:rPr>
          <w:rFonts w:ascii="黑体" w:eastAsia="黑体" w:hAnsi="黑体" w:cs="黑体"/>
          <w:b/>
          <w:bCs/>
          <w:kern w:val="0"/>
          <w:sz w:val="22"/>
          <w:szCs w:val="22"/>
          <w:u w:val="single"/>
        </w:rPr>
        <w:t xml:space="preserve">                                     </w:t>
      </w:r>
    </w:p>
    <w:p w:rsidR="00CB30A6" w:rsidRDefault="00CB30A6" w:rsidP="00572B3D">
      <w:pPr>
        <w:spacing w:line="360" w:lineRule="auto"/>
        <w:rPr>
          <w:rFonts w:ascii="黑体" w:eastAsia="黑体" w:hAnsi="黑体"/>
          <w:b/>
          <w:bCs/>
          <w:kern w:val="0"/>
          <w:sz w:val="22"/>
          <w:szCs w:val="22"/>
          <w:u w:val="single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00"/>
        <w:gridCol w:w="2880"/>
        <w:gridCol w:w="3114"/>
      </w:tblGrid>
      <w:tr w:rsidR="00CB30A6">
        <w:trPr>
          <w:trHeight w:val="454"/>
        </w:trPr>
        <w:tc>
          <w:tcPr>
            <w:tcW w:w="2700" w:type="dxa"/>
            <w:tcBorders>
              <w:bottom w:val="nil"/>
            </w:tcBorders>
          </w:tcPr>
          <w:p w:rsidR="00CB30A6" w:rsidRDefault="00CB30A6" w:rsidP="00D810C5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  <w:r>
              <w:rPr>
                <w:rFonts w:ascii="宋体" w:hAnsi="宋体" w:cs="宋体" w:hint="eastAsia"/>
                <w:b/>
                <w:bCs/>
                <w:u w:val="single"/>
              </w:rPr>
              <w:t>姓名</w:t>
            </w:r>
          </w:p>
        </w:tc>
        <w:tc>
          <w:tcPr>
            <w:tcW w:w="2880" w:type="dxa"/>
          </w:tcPr>
          <w:p w:rsidR="00CB30A6" w:rsidRDefault="00CB30A6" w:rsidP="00D810C5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  <w:r>
              <w:rPr>
                <w:rFonts w:ascii="宋体" w:hAnsi="宋体" w:cs="宋体" w:hint="eastAsia"/>
                <w:b/>
                <w:bCs/>
                <w:u w:val="single"/>
              </w:rPr>
              <w:t>学号</w:t>
            </w:r>
          </w:p>
        </w:tc>
        <w:tc>
          <w:tcPr>
            <w:tcW w:w="3114" w:type="dxa"/>
            <w:tcBorders>
              <w:bottom w:val="nil"/>
            </w:tcBorders>
          </w:tcPr>
          <w:p w:rsidR="00CB30A6" w:rsidRDefault="00CB30A6" w:rsidP="00D810C5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  <w:r>
              <w:rPr>
                <w:rFonts w:ascii="宋体" w:hAnsi="宋体" w:cs="宋体" w:hint="eastAsia"/>
                <w:b/>
                <w:bCs/>
                <w:u w:val="single"/>
              </w:rPr>
              <w:t>分数</w:t>
            </w:r>
          </w:p>
        </w:tc>
      </w:tr>
      <w:tr w:rsidR="00CB30A6">
        <w:trPr>
          <w:trHeight w:val="450"/>
        </w:trPr>
        <w:tc>
          <w:tcPr>
            <w:tcW w:w="2700" w:type="dxa"/>
            <w:tcBorders>
              <w:top w:val="nil"/>
            </w:tcBorders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  <w:tcBorders>
              <w:top w:val="nil"/>
              <w:right w:val="nil"/>
            </w:tcBorders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53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  <w:tcBorders>
              <w:right w:val="nil"/>
            </w:tcBorders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6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50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80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  <w:tr w:rsidR="00CB30A6">
        <w:trPr>
          <w:trHeight w:val="435"/>
        </w:trPr>
        <w:tc>
          <w:tcPr>
            <w:tcW w:w="270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3114" w:type="dxa"/>
          </w:tcPr>
          <w:p w:rsidR="00CB30A6" w:rsidRDefault="00CB30A6">
            <w:pPr>
              <w:widowControl/>
              <w:jc w:val="left"/>
              <w:rPr>
                <w:rFonts w:ascii="宋体"/>
                <w:b/>
                <w:bCs/>
                <w:u w:val="single"/>
              </w:rPr>
            </w:pPr>
          </w:p>
        </w:tc>
      </w:tr>
    </w:tbl>
    <w:p w:rsidR="00CB30A6" w:rsidRPr="0060512E" w:rsidRDefault="00CB30A6" w:rsidP="00804567">
      <w:pPr>
        <w:rPr>
          <w:rFonts w:ascii="黑体" w:eastAsia="黑体" w:hAnsi="黑体"/>
          <w:b/>
          <w:bCs/>
          <w:kern w:val="0"/>
          <w:sz w:val="24"/>
          <w:szCs w:val="24"/>
        </w:rPr>
      </w:pPr>
      <w:r w:rsidRPr="0060512E">
        <w:rPr>
          <w:rFonts w:ascii="黑体" w:eastAsia="黑体" w:hAnsi="黑体" w:cs="黑体" w:hint="eastAsia"/>
          <w:b/>
          <w:bCs/>
          <w:kern w:val="0"/>
          <w:sz w:val="24"/>
          <w:szCs w:val="24"/>
        </w:rPr>
        <w:t>手写执笔人：</w:t>
      </w:r>
    </w:p>
    <w:p w:rsidR="00CB30A6" w:rsidRPr="0060512E" w:rsidRDefault="00CB30A6" w:rsidP="00A52912">
      <w:pPr>
        <w:outlineLvl w:val="0"/>
        <w:rPr>
          <w:rFonts w:ascii="黑体" w:eastAsia="黑体" w:hAnsi="黑体"/>
          <w:b/>
          <w:bCs/>
          <w:kern w:val="0"/>
          <w:sz w:val="24"/>
          <w:szCs w:val="24"/>
        </w:rPr>
      </w:pPr>
      <w:r w:rsidRPr="0060512E">
        <w:rPr>
          <w:rFonts w:ascii="黑体" w:eastAsia="黑体" w:hAnsi="黑体" w:cs="黑体"/>
          <w:b/>
          <w:bCs/>
          <w:kern w:val="0"/>
          <w:sz w:val="24"/>
          <w:szCs w:val="24"/>
        </w:rPr>
        <w:t>PPT</w:t>
      </w:r>
      <w:r w:rsidRPr="0060512E">
        <w:rPr>
          <w:rFonts w:ascii="黑体" w:eastAsia="黑体" w:hAnsi="黑体" w:cs="黑体" w:hint="eastAsia"/>
          <w:b/>
          <w:bCs/>
          <w:kern w:val="0"/>
          <w:sz w:val="24"/>
          <w:szCs w:val="24"/>
        </w:rPr>
        <w:t>汇报人：</w:t>
      </w:r>
    </w:p>
    <w:p w:rsidR="00CB30A6" w:rsidRPr="0060512E" w:rsidRDefault="00CB30A6" w:rsidP="00804567">
      <w:pPr>
        <w:rPr>
          <w:rFonts w:ascii="黑体" w:eastAsia="黑体" w:hAnsi="黑体"/>
          <w:b/>
          <w:bCs/>
          <w:kern w:val="0"/>
          <w:sz w:val="24"/>
          <w:szCs w:val="24"/>
        </w:rPr>
      </w:pPr>
      <w:r w:rsidRPr="0060512E">
        <w:rPr>
          <w:rFonts w:ascii="黑体" w:eastAsia="黑体" w:hAnsi="黑体" w:cs="黑体" w:hint="eastAsia"/>
          <w:b/>
          <w:bCs/>
          <w:kern w:val="0"/>
          <w:sz w:val="24"/>
          <w:szCs w:val="24"/>
        </w:rPr>
        <w:t>具体内容：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Pr="00D810C5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Pr="00D810C5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Pr="00D810C5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Pr="00D810C5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Pr="00D810C5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53777C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53777C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CB30A6" w:rsidRDefault="00CB30A6" w:rsidP="00D810C5">
      <w:pPr>
        <w:spacing w:line="360" w:lineRule="auto"/>
        <w:rPr>
          <w:rFonts w:ascii="宋体"/>
          <w:b/>
          <w:bCs/>
          <w:u w:val="single"/>
        </w:rPr>
      </w:pPr>
    </w:p>
    <w:sectPr w:rsidR="00CB30A6" w:rsidSect="0083305D">
      <w:footerReference w:type="default" r:id="rId6"/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30A6" w:rsidRDefault="00CB30A6" w:rsidP="0083305D">
      <w:r>
        <w:separator/>
      </w:r>
    </w:p>
  </w:endnote>
  <w:endnote w:type="continuationSeparator" w:id="0">
    <w:p w:rsidR="00CB30A6" w:rsidRDefault="00CB30A6" w:rsidP="008330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0A6" w:rsidRDefault="00CB30A6">
    <w:pPr>
      <w:pStyle w:val="Footer"/>
      <w:rPr>
        <w:rFonts w:cs="Times New Roman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60288;mso-wrap-style:none;mso-position-horizontal:center;mso-position-horizontal-relative:margin" filled="f" stroked="f">
          <v:textbox style="mso-fit-shape-to-text:t" inset="0,0,0,0">
            <w:txbxContent>
              <w:p w:rsidR="00CB30A6" w:rsidRDefault="00CB30A6">
                <w:pPr>
                  <w:pStyle w:val="Footer"/>
                  <w:rPr>
                    <w:rFonts w:cs="Times New Roman"/>
                  </w:rPr>
                </w:pPr>
                <w:fldSimple w:instr=" PAGE  \* MERGEFORMAT ">
                  <w:r>
                    <w:rPr>
                      <w:noProof/>
                    </w:rPr>
                    <w:t>2</w:t>
                  </w:r>
                </w:fldSimple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30A6" w:rsidRDefault="00CB30A6" w:rsidP="0083305D">
      <w:r>
        <w:separator/>
      </w:r>
    </w:p>
  </w:footnote>
  <w:footnote w:type="continuationSeparator" w:id="0">
    <w:p w:rsidR="00CB30A6" w:rsidRDefault="00CB30A6" w:rsidP="008330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5168"/>
    <w:rsid w:val="00016850"/>
    <w:rsid w:val="00072FF7"/>
    <w:rsid w:val="001A7134"/>
    <w:rsid w:val="001C7608"/>
    <w:rsid w:val="00230E9D"/>
    <w:rsid w:val="00244572"/>
    <w:rsid w:val="002A4859"/>
    <w:rsid w:val="002A519E"/>
    <w:rsid w:val="002C1819"/>
    <w:rsid w:val="003050F9"/>
    <w:rsid w:val="0032161F"/>
    <w:rsid w:val="00372035"/>
    <w:rsid w:val="0037377E"/>
    <w:rsid w:val="003A06D1"/>
    <w:rsid w:val="003A7D1F"/>
    <w:rsid w:val="0041272C"/>
    <w:rsid w:val="00424B63"/>
    <w:rsid w:val="00481126"/>
    <w:rsid w:val="004B5168"/>
    <w:rsid w:val="004B7DE2"/>
    <w:rsid w:val="004C6F22"/>
    <w:rsid w:val="004F4778"/>
    <w:rsid w:val="00517D54"/>
    <w:rsid w:val="005225E4"/>
    <w:rsid w:val="0053777C"/>
    <w:rsid w:val="00572B3D"/>
    <w:rsid w:val="005D735F"/>
    <w:rsid w:val="005F4205"/>
    <w:rsid w:val="005F6804"/>
    <w:rsid w:val="006000B1"/>
    <w:rsid w:val="0060512E"/>
    <w:rsid w:val="00666A1F"/>
    <w:rsid w:val="00684240"/>
    <w:rsid w:val="006A68D2"/>
    <w:rsid w:val="006B07B8"/>
    <w:rsid w:val="00700F4C"/>
    <w:rsid w:val="00770B5B"/>
    <w:rsid w:val="00770CC9"/>
    <w:rsid w:val="007A32AE"/>
    <w:rsid w:val="007C4087"/>
    <w:rsid w:val="007D51CE"/>
    <w:rsid w:val="00804567"/>
    <w:rsid w:val="00822006"/>
    <w:rsid w:val="0083305D"/>
    <w:rsid w:val="008338B4"/>
    <w:rsid w:val="00843DE5"/>
    <w:rsid w:val="00854DBD"/>
    <w:rsid w:val="008769DE"/>
    <w:rsid w:val="00890627"/>
    <w:rsid w:val="008E4DD6"/>
    <w:rsid w:val="008F5DB2"/>
    <w:rsid w:val="00915565"/>
    <w:rsid w:val="009853FC"/>
    <w:rsid w:val="009B6782"/>
    <w:rsid w:val="009C66E7"/>
    <w:rsid w:val="00A15E4F"/>
    <w:rsid w:val="00A50F5F"/>
    <w:rsid w:val="00A52912"/>
    <w:rsid w:val="00A92B59"/>
    <w:rsid w:val="00AA7DF3"/>
    <w:rsid w:val="00AE4A1E"/>
    <w:rsid w:val="00AF7EC2"/>
    <w:rsid w:val="00B42DA3"/>
    <w:rsid w:val="00BB442C"/>
    <w:rsid w:val="00BB66EE"/>
    <w:rsid w:val="00BC6CC6"/>
    <w:rsid w:val="00C1398B"/>
    <w:rsid w:val="00C326AA"/>
    <w:rsid w:val="00C63195"/>
    <w:rsid w:val="00C76396"/>
    <w:rsid w:val="00CB30A6"/>
    <w:rsid w:val="00CC38EB"/>
    <w:rsid w:val="00D01CCE"/>
    <w:rsid w:val="00D316D2"/>
    <w:rsid w:val="00D810C5"/>
    <w:rsid w:val="00D8177A"/>
    <w:rsid w:val="00DA5BFF"/>
    <w:rsid w:val="00DB0DC6"/>
    <w:rsid w:val="00E02A53"/>
    <w:rsid w:val="00E67F2B"/>
    <w:rsid w:val="00EA746F"/>
    <w:rsid w:val="00EE32CD"/>
    <w:rsid w:val="00F379D7"/>
    <w:rsid w:val="00F7110A"/>
    <w:rsid w:val="00F8036A"/>
    <w:rsid w:val="00F906A6"/>
    <w:rsid w:val="00FA7FAA"/>
    <w:rsid w:val="00FB2E62"/>
    <w:rsid w:val="00FB30FE"/>
    <w:rsid w:val="00FB44EA"/>
    <w:rsid w:val="00FD4802"/>
    <w:rsid w:val="2DAC3ED1"/>
    <w:rsid w:val="582B2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05D"/>
    <w:pPr>
      <w:widowControl w:val="0"/>
      <w:jc w:val="both"/>
    </w:pPr>
    <w:rPr>
      <w:rFonts w:ascii="Times New Roman" w:hAnsi="Times New Roman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rsid w:val="0083305D"/>
    <w:pPr>
      <w:tabs>
        <w:tab w:val="center" w:pos="4153"/>
        <w:tab w:val="right" w:pos="8306"/>
      </w:tabs>
      <w:snapToGrid w:val="0"/>
      <w:jc w:val="left"/>
    </w:pPr>
    <w:rPr>
      <w:rFonts w:ascii="Calibri" w:hAnsi="Calibri" w:cs="Calibr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3305D"/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833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3305D"/>
    <w:rPr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A52912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Times New Roman" w:hAnsi="Times New Roman" w:cs="Times New Roman"/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753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24</TotalTime>
  <Pages>4</Pages>
  <Words>1176</Words>
  <Characters>6708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张翠</dc:creator>
  <cp:keywords/>
  <dc:description/>
  <cp:lastModifiedBy>Microsoft</cp:lastModifiedBy>
  <cp:revision>12</cp:revision>
  <dcterms:created xsi:type="dcterms:W3CDTF">2020-02-17T03:52:00Z</dcterms:created>
  <dcterms:modified xsi:type="dcterms:W3CDTF">2022-01-09T02:45:00Z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