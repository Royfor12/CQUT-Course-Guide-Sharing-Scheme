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华文新魏" w:eastAsia="华文新魏"/>
          <w:b/>
          <w:bCs/>
          <w:sz w:val="52"/>
          <w:szCs w:val="52"/>
        </w:rPr>
      </w:pPr>
      <w:r>
        <w:rPr>
          <w:rFonts w:ascii="宋体" w:hAnsi="宋体"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213995</wp:posOffset>
                </wp:positionV>
                <wp:extent cx="3990975" cy="895985"/>
                <wp:effectExtent l="0" t="0" r="1270" b="4445"/>
                <wp:wrapNone/>
                <wp:docPr id="1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990975" cy="895985"/>
                          <a:chOff x="0" y="0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633758469746283750KmZCWaOQdYlGf6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" name="Picture 4" descr="633741041570540000qsZKB576OqRT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1965" y="267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44.15pt;margin-top:16.85pt;height:70.55pt;width:314.25pt;z-index:251659264;mso-width-relative:page;mso-height-relative:page;" coordsize="6285,1411" o:gfxdata="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miovs8e7dg5/3jUt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GmqWI5x+F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//2VBLAwQUAAAACACHTuJA&#10;b2jFK9FuAADMbgAAFQAAAGRycy9tZWRpYS9pbWFnZTEuanBlZwHMbjOR/9j/4AAQSkZJRgABAQEA&#10;3ADcAAD/2wBDAAIBAQIBAQICAgICAgICAwUDAwMDAwYEBAMFBwYHBwcGBwcICQsJCAgKCAcHCg0K&#10;CgsMDAwMBwkODw0MDgsMDAz/2wBDAQICAgMDAwYDAwYMCAcIDAwMDAwMDAwMDAwMDAwMDAwMDAwM&#10;DAwMDAwMDAwMDAwMDAwMDAwMDAwMDAwMDAwMDAz/wAARCADYAN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">
                <o:lock v:ext="edit" aspectratio="t"/>
                <v:shape id="Picture 3" o:spid="_x0000_s1026" o:spt="75" alt="633758469746283750KmZCWaOQdYlGf6h" type="#_x0000_t75" style="position:absolute;left:0;top:0;height:1411;width:1455;" filled="f" o:preferrelative="t" stroked="f" coordsize="21600,21600" o:gfxdata="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BANP7vAAAANo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7" o:title=""/>
                  <o:lock v:ext="edit" aspectratio="t"/>
                </v:shape>
                <v:shape id="Picture 4" o:spid="_x0000_s1026" o:spt="75" alt="633741041570540000qsZKB576OqRTJ" type="#_x0000_t75" style="position:absolute;left:1965;top:267;height:825;width:4320;" filled="f" o:preferrelative="t" stroked="f" coordsize="21600,21600" o:gfxdata="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">
                  <v:fill on="f" focussize="0,0"/>
                  <v:stroke on="f"/>
                  <v:imagedata r:id="rId8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宋体" w:hAnsi="宋体"/>
          <w:color w:val="000000"/>
          <w:sz w:val="24"/>
        </w:rPr>
        <w:t xml:space="preserve">          </w:t>
      </w:r>
    </w:p>
    <w:p>
      <w:pPr>
        <w:jc w:val="center"/>
        <w:rPr>
          <w:b/>
          <w:sz w:val="84"/>
          <w:szCs w:val="84"/>
        </w:rPr>
      </w:pPr>
    </w:p>
    <w:p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  <w:lang w:val="en-US" w:eastAsia="zh-CN"/>
        </w:rPr>
        <w:t>计算机组成原理</w:t>
      </w:r>
      <w:r>
        <w:rPr>
          <w:rFonts w:hint="eastAsia"/>
          <w:b/>
          <w:sz w:val="72"/>
          <w:szCs w:val="72"/>
        </w:rPr>
        <w:t>课程设计</w:t>
      </w:r>
    </w:p>
    <w:p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报告书</w:t>
      </w:r>
    </w:p>
    <w:p>
      <w:pPr>
        <w:jc w:val="center"/>
        <w:rPr>
          <w:b/>
          <w:sz w:val="28"/>
          <w:szCs w:val="28"/>
        </w:rPr>
      </w:pPr>
    </w:p>
    <w:tbl>
      <w:tblPr>
        <w:tblStyle w:val="15"/>
        <w:tblW w:w="85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017"/>
        <w:gridCol w:w="2018"/>
        <w:gridCol w:w="2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3" w:hRule="atLeast"/>
          <w:jc w:val="center"/>
        </w:trPr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</w:rPr>
              <w:t>结果演示成绩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b/>
                <w:bCs/>
                <w:szCs w:val="21"/>
              </w:rPr>
              <w:t>7</w:t>
            </w:r>
            <w:r>
              <w:rPr>
                <w:rFonts w:hint="eastAsia"/>
                <w:b/>
                <w:bCs/>
                <w:szCs w:val="21"/>
              </w:rPr>
              <w:t>0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</w:rPr>
              <w:t>报告成绩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b/>
                <w:bCs/>
                <w:szCs w:val="21"/>
              </w:rPr>
              <w:t>3</w:t>
            </w:r>
            <w:r>
              <w:rPr>
                <w:rFonts w:hint="eastAsia"/>
                <w:b/>
                <w:bCs/>
                <w:szCs w:val="21"/>
              </w:rPr>
              <w:t>0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）</w:t>
            </w: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</w:rPr>
              <w:t>总成绩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100）</w:t>
            </w:r>
          </w:p>
        </w:tc>
        <w:tc>
          <w:tcPr>
            <w:tcW w:w="2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成绩等级（优秀）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  <w:jc w:val="center"/>
        </w:trPr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</w:tr>
    </w:tbl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课程名称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计算机组成原理课程设计    </w:t>
      </w: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</w:pP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院系名称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计算机科学与工程学院     </w:t>
      </w:r>
    </w:p>
    <w:p>
      <w:pPr>
        <w:ind w:left="1966" w:leftChars="602" w:hanging="702" w:hangingChars="195"/>
        <w:rPr>
          <w:rFonts w:ascii="微软雅黑" w:hAnsi="微软雅黑" w:eastAsia="微软雅黑"/>
          <w:b/>
          <w:sz w:val="36"/>
          <w:szCs w:val="36"/>
        </w:rPr>
      </w:pP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学    号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 </w:t>
      </w:r>
      <w:r>
        <w:rPr>
          <w:rFonts w:hint="default" w:ascii="Times New Roman Regular" w:hAnsi="Times New Roman Regular" w:cs="Times New Roman Regular" w:eastAsiaTheme="minorEastAsia"/>
          <w:b w:val="0"/>
          <w:sz w:val="36"/>
          <w:szCs w:val="36"/>
          <w:u w:val="single"/>
        </w:rPr>
        <w:t>XXXXXXXXXXXX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</w:t>
      </w: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姓    名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       </w:t>
      </w:r>
      <w:r>
        <w:rPr>
          <w:rFonts w:hint="default" w:ascii="Times New Roman Regular" w:hAnsi="Times New Roman Regular" w:cs="Times New Roman Regular" w:eastAsiaTheme="minorEastAsia"/>
          <w:b w:val="0"/>
          <w:sz w:val="36"/>
          <w:szCs w:val="36"/>
          <w:u w:val="single"/>
        </w:rPr>
        <w:t>XXX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       </w:t>
      </w: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 xml:space="preserve">  </w:t>
      </w: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任课教师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石美凤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        </w:t>
      </w:r>
    </w:p>
    <w:p>
      <w:pPr>
        <w:ind w:left="1966" w:leftChars="602" w:hanging="702" w:hangingChars="195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</w:p>
    <w:p>
      <w:pPr>
        <w:ind w:left="1966" w:leftChars="602" w:hanging="702" w:hangingChars="195"/>
        <w:rPr>
          <w:rFonts w:ascii="微软雅黑" w:hAnsi="微软雅黑" w:eastAsia="微软雅黑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时    间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  <w:lang w:val="en-US" w:eastAsia="zh-CN"/>
        </w:rPr>
        <w:t xml:space="preserve">   </w:t>
      </w:r>
      <w:r>
        <w:rPr>
          <w:rFonts w:hint="default" w:ascii="Times New Roman Regular" w:hAnsi="Times New Roman Regular" w:cs="Times New Roman Regular" w:eastAsiaTheme="minorEastAsia"/>
          <w:b w:val="0"/>
          <w:sz w:val="36"/>
          <w:szCs w:val="36"/>
          <w:u w:val="single"/>
          <w:lang w:val="en-US" w:eastAsia="zh-CN"/>
        </w:rPr>
        <w:t>2024.12.16——2024.12.31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u w:val="single"/>
        </w:rPr>
        <w:t xml:space="preserve"> </w:t>
      </w:r>
      <w:r>
        <w:rPr>
          <w:rFonts w:hint="eastAsia" w:ascii="微软雅黑" w:hAnsi="微软雅黑" w:eastAsia="微软雅黑"/>
          <w:b/>
          <w:sz w:val="36"/>
          <w:szCs w:val="36"/>
        </w:rPr>
        <w:t xml:space="preserve">  </w:t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40134424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25"/>
            <w:jc w:val="center"/>
          </w:pPr>
          <w:r>
            <w:rPr>
              <w:rFonts w:hint="eastAsia" w:ascii="黑体" w:hAnsi="黑体" w:eastAsia="黑体" w:cs="黑体"/>
              <w:color w:val="auto"/>
              <w:lang w:val="zh-CN"/>
            </w:rPr>
            <w:t>目</w:t>
          </w:r>
          <w:r>
            <w:rPr>
              <w:rFonts w:hint="eastAsia" w:ascii="黑体" w:hAnsi="黑体" w:eastAsia="黑体" w:cs="黑体"/>
              <w:color w:val="auto"/>
              <w:lang w:val="en-US" w:eastAsia="zh-CN"/>
            </w:rPr>
            <w:t xml:space="preserve">    </w:t>
          </w:r>
          <w:r>
            <w:rPr>
              <w:rFonts w:hint="eastAsia" w:ascii="黑体" w:hAnsi="黑体" w:eastAsia="黑体" w:cs="黑体"/>
              <w:color w:val="auto"/>
              <w:lang w:val="zh-CN"/>
            </w:rPr>
            <w:t>录</w:t>
          </w:r>
        </w:p>
        <w:p>
          <w:pPr>
            <w:pStyle w:val="12"/>
            <w:tabs>
              <w:tab w:val="right" w:leader="dot" w:pos="9072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_Toc552631645 </w:instrText>
          </w:r>
          <w:r>
            <w:fldChar w:fldCharType="separate"/>
          </w:r>
          <w:r>
            <w:rPr>
              <w:rFonts w:hint="eastAsia" w:ascii="楷体" w:hAnsi="楷体" w:eastAsia="楷体"/>
              <w:szCs w:val="32"/>
              <w:lang w:val="en-US" w:eastAsia="zh-CN"/>
            </w:rPr>
            <w:t xml:space="preserve">1 </w:t>
          </w:r>
          <w:r>
            <w:rPr>
              <w:rFonts w:hint="eastAsia" w:ascii="楷体" w:hAnsi="楷体" w:eastAsia="楷体"/>
              <w:szCs w:val="32"/>
            </w:rPr>
            <w:t>课程设计</w:t>
          </w:r>
          <w:r>
            <w:rPr>
              <w:rFonts w:ascii="楷体" w:hAnsi="楷体" w:eastAsia="楷体"/>
              <w:szCs w:val="32"/>
            </w:rPr>
            <w:t>题目</w:t>
          </w:r>
          <w:r>
            <w:tab/>
          </w:r>
          <w:r>
            <w:fldChar w:fldCharType="begin"/>
          </w:r>
          <w:r>
            <w:instrText xml:space="preserve"> PAGEREF _Toc552631645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_Toc213284240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32"/>
              <w:lang w:val="en-US" w:eastAsia="zh-CN"/>
            </w:rPr>
            <w:t xml:space="preserve">2 </w:t>
          </w:r>
          <w:r>
            <w:rPr>
              <w:rFonts w:hint="eastAsia" w:ascii="楷体" w:hAnsi="楷体" w:eastAsia="楷体"/>
              <w:szCs w:val="32"/>
            </w:rPr>
            <w:t>课程设计的目的与意义</w:t>
          </w:r>
          <w:r>
            <w:tab/>
          </w:r>
          <w:r>
            <w:fldChar w:fldCharType="begin"/>
          </w:r>
          <w:r>
            <w:instrText xml:space="preserve"> PAGEREF _Toc213284240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_Toc518014837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2.1 课程设计的目的</w:t>
          </w:r>
          <w:r>
            <w:tab/>
          </w:r>
          <w:r>
            <w:fldChar w:fldCharType="begin"/>
          </w:r>
          <w:r>
            <w:instrText xml:space="preserve"> PAGEREF _Toc518014837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_Toc376660521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2.2 课程设计的意义</w:t>
          </w:r>
          <w:r>
            <w:tab/>
          </w:r>
          <w:r>
            <w:fldChar w:fldCharType="begin"/>
          </w:r>
          <w:r>
            <w:instrText xml:space="preserve"> PAGEREF _Toc376660521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_Toc1899068738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32"/>
              <w:lang w:val="en-US" w:eastAsia="zh-CN"/>
            </w:rPr>
            <w:t xml:space="preserve">3 </w:t>
          </w:r>
          <w:r>
            <w:rPr>
              <w:rFonts w:hint="eastAsia" w:ascii="楷体" w:hAnsi="楷体" w:eastAsia="楷体"/>
              <w:szCs w:val="32"/>
            </w:rPr>
            <w:t>课程设计的内容</w:t>
          </w:r>
          <w:r>
            <w:tab/>
          </w:r>
          <w:r>
            <w:fldChar w:fldCharType="begin"/>
          </w:r>
          <w:r>
            <w:instrText xml:space="preserve"> PAGEREF _Toc1899068738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_Toc1746317852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3.1 ×××</w:t>
          </w:r>
          <w:r>
            <w:tab/>
          </w:r>
          <w:r>
            <w:fldChar w:fldCharType="begin"/>
          </w:r>
          <w:r>
            <w:instrText xml:space="preserve"> PAGEREF _Toc1746317852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_Toc705135015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3.2 ×××</w:t>
          </w:r>
          <w:r>
            <w:tab/>
          </w:r>
          <w:r>
            <w:fldChar w:fldCharType="begin"/>
          </w:r>
          <w:r>
            <w:instrText xml:space="preserve"> PAGEREF _Toc705135015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_Toc1389432959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3.3 ×××</w:t>
          </w:r>
          <w:r>
            <w:tab/>
          </w:r>
          <w:r>
            <w:fldChar w:fldCharType="begin"/>
          </w:r>
          <w:r>
            <w:instrText xml:space="preserve"> PAGEREF _Toc1389432959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_Toc462564435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3.4 ×××</w:t>
          </w:r>
          <w:r>
            <w:tab/>
          </w:r>
          <w:r>
            <w:fldChar w:fldCharType="begin"/>
          </w:r>
          <w:r>
            <w:instrText xml:space="preserve"> PAGEREF _Toc462564435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_Toc429656905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3.5 ×××</w:t>
          </w:r>
          <w:r>
            <w:tab/>
          </w:r>
          <w:r>
            <w:fldChar w:fldCharType="begin"/>
          </w:r>
          <w:r>
            <w:instrText xml:space="preserve"> PAGEREF _Toc429656905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_Toc1403581121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32"/>
              <w:lang w:val="en-US" w:eastAsia="zh-CN"/>
            </w:rPr>
            <w:t xml:space="preserve">4 </w:t>
          </w:r>
          <w:r>
            <w:rPr>
              <w:rFonts w:hint="eastAsia" w:ascii="楷体" w:hAnsi="楷体" w:eastAsia="楷体"/>
              <w:szCs w:val="32"/>
            </w:rPr>
            <w:t>课程</w:t>
          </w:r>
          <w:r>
            <w:rPr>
              <w:rFonts w:hint="eastAsia" w:ascii="楷体" w:hAnsi="楷体" w:eastAsia="楷体" w:cs="AdobeSongStd-Light"/>
              <w:kern w:val="0"/>
              <w:szCs w:val="32"/>
            </w:rPr>
            <w:t>设计原理及</w:t>
          </w:r>
          <w:r>
            <w:rPr>
              <w:rFonts w:hint="eastAsia" w:ascii="楷体" w:hAnsi="楷体" w:eastAsia="楷体" w:cs="AdobeSongStd-Light"/>
              <w:kern w:val="0"/>
              <w:szCs w:val="32"/>
              <w:lang w:val="en-US" w:eastAsia="zh-CN"/>
            </w:rPr>
            <w:t>分析</w:t>
          </w:r>
          <w:r>
            <w:tab/>
          </w:r>
          <w:r>
            <w:fldChar w:fldCharType="begin"/>
          </w:r>
          <w:r>
            <w:instrText xml:space="preserve"> PAGEREF _Toc1403581121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_Toc2027521999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4.1 ×××</w:t>
          </w:r>
          <w:r>
            <w:tab/>
          </w:r>
          <w:r>
            <w:fldChar w:fldCharType="begin"/>
          </w:r>
          <w:r>
            <w:instrText xml:space="preserve"> PAGEREF _Toc2027521999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_Toc291726597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4.2 ×××</w:t>
          </w:r>
          <w:r>
            <w:tab/>
          </w:r>
          <w:r>
            <w:fldChar w:fldCharType="begin"/>
          </w:r>
          <w:r>
            <w:instrText xml:space="preserve"> PAGEREF _Toc291726597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_Toc343749678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4.3 ×××</w:t>
          </w:r>
          <w:r>
            <w:tab/>
          </w:r>
          <w:r>
            <w:fldChar w:fldCharType="begin"/>
          </w:r>
          <w:r>
            <w:instrText xml:space="preserve"> PAGEREF _Toc343749678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_Toc669827716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4.4 ×××</w:t>
          </w:r>
          <w:r>
            <w:tab/>
          </w:r>
          <w:r>
            <w:fldChar w:fldCharType="begin"/>
          </w:r>
          <w:r>
            <w:instrText xml:space="preserve"> PAGEREF _Toc669827716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_Toc685145238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4.5 ×××</w:t>
          </w:r>
          <w:r>
            <w:tab/>
          </w:r>
          <w:r>
            <w:fldChar w:fldCharType="begin"/>
          </w:r>
          <w:r>
            <w:instrText xml:space="preserve"> PAGEREF _Toc685145238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_Toc428699852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5.1 ×××</w:t>
          </w:r>
          <w:r>
            <w:tab/>
          </w:r>
          <w:r>
            <w:fldChar w:fldCharType="begin"/>
          </w:r>
          <w:r>
            <w:instrText xml:space="preserve"> PAGEREF _Toc428699852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_Toc350776879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5.2 ×××</w:t>
          </w:r>
          <w:r>
            <w:tab/>
          </w:r>
          <w:r>
            <w:fldChar w:fldCharType="begin"/>
          </w:r>
          <w:r>
            <w:instrText xml:space="preserve"> PAGEREF _Toc350776879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_Toc664394338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5.3 ×××</w:t>
          </w:r>
          <w:r>
            <w:tab/>
          </w:r>
          <w:r>
            <w:fldChar w:fldCharType="begin"/>
          </w:r>
          <w:r>
            <w:instrText xml:space="preserve"> PAGEREF _Toc664394338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_Toc1708158013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5.4 ×××</w:t>
          </w:r>
          <w:r>
            <w:tab/>
          </w:r>
          <w:r>
            <w:fldChar w:fldCharType="begin"/>
          </w:r>
          <w:r>
            <w:instrText xml:space="preserve"> PAGEREF _Toc1708158013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_Toc1450331395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5.5 ×××</w:t>
          </w:r>
          <w:r>
            <w:tab/>
          </w:r>
          <w:r>
            <w:fldChar w:fldCharType="begin"/>
          </w:r>
          <w:r>
            <w:instrText xml:space="preserve"> PAGEREF _Toc1450331395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_Toc1780362315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lang w:val="en-US" w:eastAsia="zh-CN"/>
            </w:rPr>
            <w:t>6 课程设计的</w:t>
          </w:r>
          <w:r>
            <w:rPr>
              <w:rFonts w:hint="eastAsia" w:ascii="楷体" w:hAnsi="楷体" w:eastAsia="楷体"/>
            </w:rPr>
            <w:t>结果与分析</w:t>
          </w:r>
          <w:r>
            <w:tab/>
          </w:r>
          <w:r>
            <w:fldChar w:fldCharType="begin"/>
          </w:r>
          <w:r>
            <w:instrText xml:space="preserve"> PAGEREF _Toc1780362315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_Toc1659774554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6.1 ×××</w:t>
          </w:r>
          <w:r>
            <w:tab/>
          </w:r>
          <w:r>
            <w:fldChar w:fldCharType="begin"/>
          </w:r>
          <w:r>
            <w:instrText xml:space="preserve"> PAGEREF _Toc1659774554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_Toc18354548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6.2 ×××</w:t>
          </w:r>
          <w:r>
            <w:tab/>
          </w:r>
          <w:r>
            <w:fldChar w:fldCharType="begin"/>
          </w:r>
          <w:r>
            <w:instrText xml:space="preserve"> PAGEREF _Toc18354548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_Toc1394726715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6.3 ×××</w:t>
          </w:r>
          <w:r>
            <w:tab/>
          </w:r>
          <w:r>
            <w:fldChar w:fldCharType="begin"/>
          </w:r>
          <w:r>
            <w:instrText xml:space="preserve"> PAGEREF _Toc1394726715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_Toc1387892000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6.4 ×××</w:t>
          </w:r>
          <w:r>
            <w:tab/>
          </w:r>
          <w:r>
            <w:fldChar w:fldCharType="begin"/>
          </w:r>
          <w:r>
            <w:instrText xml:space="preserve"> PAGEREF _Toc1387892000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_Toc333470286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szCs w:val="28"/>
              <w:lang w:val="en-US" w:eastAsia="zh-CN"/>
            </w:rPr>
            <w:t>6.5 ×××</w:t>
          </w:r>
          <w:r>
            <w:tab/>
          </w:r>
          <w:r>
            <w:fldChar w:fldCharType="begin"/>
          </w:r>
          <w:r>
            <w:instrText xml:space="preserve"> PAGEREF _Toc333470286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_Toc1850261779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lang w:val="en-US" w:eastAsia="zh-CN"/>
            </w:rPr>
            <w:t xml:space="preserve">7 </w:t>
          </w:r>
          <w:r>
            <w:rPr>
              <w:rFonts w:hint="eastAsia" w:ascii="楷体" w:hAnsi="楷体" w:eastAsia="楷体"/>
            </w:rPr>
            <w:t>总结体会</w:t>
          </w:r>
          <w:r>
            <w:tab/>
          </w:r>
          <w:r>
            <w:fldChar w:fldCharType="begin"/>
          </w:r>
          <w:r>
            <w:instrText xml:space="preserve"> PAGEREF _Toc1850261779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072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_Toc1786511093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楷体" w:hAnsi="楷体" w:eastAsia="楷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_Toc1786511093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sz w:val="20"/>
          <w:szCs w:val="20"/>
        </w:rPr>
        <w:sectPr>
          <w:footerReference r:id="rId3" w:type="even"/>
          <w:pgSz w:w="11907" w:h="16840"/>
          <w:pgMar w:top="1418" w:right="1134" w:bottom="1418" w:left="1701" w:header="851" w:footer="992" w:gutter="0"/>
          <w:cols w:space="720" w:num="1"/>
          <w:docGrid w:type="linesAndChars" w:linePitch="312" w:charSpace="0"/>
        </w:sectPr>
      </w:pPr>
    </w:p>
    <w:p>
      <w:pPr>
        <w:jc w:val="center"/>
        <w:rPr>
          <w:rFonts w:hint="eastAsia" w:ascii="楷体" w:hAnsi="楷体" w:eastAsia="楷体" w:cs="AdobeSongStd-Light"/>
          <w:kern w:val="0"/>
          <w:sz w:val="64"/>
          <w:szCs w:val="64"/>
        </w:rPr>
      </w:pPr>
      <w:r>
        <w:rPr>
          <w:rFonts w:hint="eastAsia" w:ascii="楷体" w:hAnsi="楷体" w:eastAsia="楷体" w:cs="AdobeSongStd-Light"/>
          <w:kern w:val="0"/>
          <w:sz w:val="64"/>
          <w:szCs w:val="64"/>
          <w:lang w:val="en-US" w:eastAsia="zh-CN"/>
        </w:rPr>
        <w:t>计算机组成原理</w:t>
      </w:r>
      <w:r>
        <w:rPr>
          <w:rFonts w:hint="eastAsia" w:ascii="楷体" w:hAnsi="楷体" w:eastAsia="楷体" w:cs="AdobeSongStd-Light"/>
          <w:kern w:val="0"/>
          <w:sz w:val="64"/>
          <w:szCs w:val="64"/>
        </w:rPr>
        <w:t>课程设计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楷体" w:hAnsi="楷体" w:eastAsia="楷体" w:cs="AdobeSongStd-Light"/>
          <w:kern w:val="0"/>
          <w:sz w:val="64"/>
          <w:szCs w:val="64"/>
          <w:lang w:val="en-US" w:eastAsia="zh-CN"/>
        </w:rPr>
      </w:pPr>
      <w:r>
        <w:rPr>
          <w:rFonts w:hint="eastAsia" w:ascii="楷体" w:hAnsi="楷体" w:eastAsia="楷体" w:cs="AdobeSongStd-Light"/>
          <w:kern w:val="0"/>
          <w:sz w:val="64"/>
          <w:szCs w:val="64"/>
        </w:rPr>
        <w:t>报告</w:t>
      </w:r>
      <w:r>
        <w:rPr>
          <w:rFonts w:hint="eastAsia" w:ascii="楷体" w:hAnsi="楷体" w:eastAsia="楷体" w:cs="AdobeSongStd-Light"/>
          <w:kern w:val="0"/>
          <w:sz w:val="64"/>
          <w:szCs w:val="64"/>
          <w:lang w:val="en-US" w:eastAsia="zh-CN"/>
        </w:rPr>
        <w:t>正文</w:t>
      </w:r>
      <w:bookmarkStart w:id="29" w:name="_GoBack"/>
      <w:bookmarkEnd w:id="29"/>
    </w:p>
    <w:p>
      <w:pPr>
        <w:outlineLvl w:val="0"/>
        <w:rPr>
          <w:rFonts w:ascii="楷体" w:hAnsi="楷体" w:eastAsia="楷体"/>
          <w:b/>
          <w:sz w:val="32"/>
          <w:szCs w:val="32"/>
        </w:rPr>
      </w:pPr>
      <w:bookmarkStart w:id="0" w:name="_Toc552631645"/>
      <w:r>
        <w:rPr>
          <w:rFonts w:hint="eastAsia" w:ascii="楷体" w:hAnsi="楷体" w:eastAsia="楷体"/>
          <w:b/>
          <w:sz w:val="32"/>
          <w:szCs w:val="32"/>
          <w:lang w:val="en-US" w:eastAsia="zh-CN"/>
        </w:rPr>
        <w:t xml:space="preserve">1 </w:t>
      </w:r>
      <w:r>
        <w:rPr>
          <w:rFonts w:hint="eastAsia" w:ascii="楷体" w:hAnsi="楷体" w:eastAsia="楷体"/>
          <w:b/>
          <w:sz w:val="32"/>
          <w:szCs w:val="32"/>
        </w:rPr>
        <w:t>课程设计</w:t>
      </w:r>
      <w:r>
        <w:rPr>
          <w:rFonts w:ascii="楷体" w:hAnsi="楷体" w:eastAsia="楷体"/>
          <w:b/>
          <w:sz w:val="32"/>
          <w:szCs w:val="32"/>
        </w:rPr>
        <w:t>题目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楷体" w:hAnsi="楷体" w:eastAsia="楷体"/>
          <w:b/>
          <w:sz w:val="32"/>
          <w:szCs w:val="32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outlineLvl w:val="0"/>
        <w:rPr>
          <w:rFonts w:ascii="楷体" w:hAnsi="楷体" w:eastAsia="楷体"/>
          <w:b/>
          <w:sz w:val="32"/>
          <w:szCs w:val="32"/>
        </w:rPr>
      </w:pPr>
      <w:bookmarkStart w:id="1" w:name="_Toc213284240"/>
      <w:r>
        <w:rPr>
          <w:rFonts w:hint="eastAsia" w:ascii="楷体" w:hAnsi="楷体" w:eastAsia="楷体"/>
          <w:b/>
          <w:sz w:val="32"/>
          <w:szCs w:val="32"/>
          <w:lang w:val="en-US" w:eastAsia="zh-CN"/>
        </w:rPr>
        <w:t xml:space="preserve">2 </w:t>
      </w:r>
      <w:r>
        <w:rPr>
          <w:rFonts w:hint="eastAsia" w:ascii="楷体" w:hAnsi="楷体" w:eastAsia="楷体"/>
          <w:b/>
          <w:sz w:val="32"/>
          <w:szCs w:val="32"/>
        </w:rPr>
        <w:t>课程设计的目的与意义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" w:name="_Toc518014837"/>
      <w:r>
        <w:rPr>
          <w:rFonts w:hint="eastAsia" w:ascii="楷体" w:hAnsi="楷体" w:eastAsia="楷体"/>
          <w:sz w:val="28"/>
          <w:szCs w:val="28"/>
          <w:lang w:val="en-US" w:eastAsia="zh-CN"/>
        </w:rPr>
        <w:t>2.1 课程设计的目的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3" w:name="_Toc376660521"/>
      <w:r>
        <w:rPr>
          <w:rFonts w:hint="eastAsia" w:ascii="楷体" w:hAnsi="楷体" w:eastAsia="楷体"/>
          <w:sz w:val="28"/>
          <w:szCs w:val="28"/>
          <w:lang w:val="en-US" w:eastAsia="zh-CN"/>
        </w:rPr>
        <w:t>2.2 课程设计的意义</w:t>
      </w:r>
      <w:bookmarkEnd w:id="3"/>
    </w:p>
    <w:p>
      <w:pPr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outlineLvl w:val="0"/>
        <w:rPr>
          <w:rFonts w:ascii="楷体" w:hAnsi="楷体" w:eastAsia="楷体"/>
          <w:b/>
          <w:sz w:val="32"/>
          <w:szCs w:val="32"/>
        </w:rPr>
      </w:pPr>
      <w:bookmarkStart w:id="4" w:name="_Toc1899068738"/>
      <w:r>
        <w:rPr>
          <w:rFonts w:hint="eastAsia" w:ascii="楷体" w:hAnsi="楷体" w:eastAsia="楷体"/>
          <w:b/>
          <w:sz w:val="32"/>
          <w:szCs w:val="32"/>
          <w:lang w:val="en-US" w:eastAsia="zh-CN"/>
        </w:rPr>
        <w:t xml:space="preserve">3 </w:t>
      </w:r>
      <w:r>
        <w:rPr>
          <w:rFonts w:hint="eastAsia" w:ascii="楷体" w:hAnsi="楷体" w:eastAsia="楷体"/>
          <w:b/>
          <w:sz w:val="32"/>
          <w:szCs w:val="32"/>
        </w:rPr>
        <w:t>课程设计的内容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5" w:name="_Toc1746317852"/>
      <w:r>
        <w:rPr>
          <w:rFonts w:hint="eastAsia" w:ascii="楷体" w:hAnsi="楷体" w:eastAsia="楷体"/>
          <w:sz w:val="28"/>
          <w:szCs w:val="28"/>
          <w:lang w:val="en-US" w:eastAsia="zh-CN"/>
        </w:rPr>
        <w:t>3.1 ×××</w:t>
      </w:r>
      <w:bookmarkEnd w:id="5"/>
    </w:p>
    <w:p>
      <w:pPr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6" w:name="_Toc705135015"/>
      <w:r>
        <w:rPr>
          <w:rFonts w:hint="eastAsia" w:ascii="楷体" w:hAnsi="楷体" w:eastAsia="楷体"/>
          <w:sz w:val="28"/>
          <w:szCs w:val="28"/>
          <w:lang w:val="en-US" w:eastAsia="zh-CN"/>
        </w:rPr>
        <w:t>3.2 ×××</w:t>
      </w:r>
      <w:bookmarkEnd w:id="6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7" w:name="_Toc1389432959"/>
      <w:r>
        <w:rPr>
          <w:rFonts w:hint="eastAsia" w:ascii="楷体" w:hAnsi="楷体" w:eastAsia="楷体"/>
          <w:sz w:val="28"/>
          <w:szCs w:val="28"/>
          <w:lang w:val="en-US" w:eastAsia="zh-CN"/>
        </w:rPr>
        <w:t>3.3 ×××</w:t>
      </w:r>
      <w:bookmarkEnd w:id="7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8" w:name="_Toc462564435"/>
      <w:r>
        <w:rPr>
          <w:rFonts w:hint="eastAsia" w:ascii="楷体" w:hAnsi="楷体" w:eastAsia="楷体"/>
          <w:sz w:val="28"/>
          <w:szCs w:val="28"/>
          <w:lang w:val="en-US" w:eastAsia="zh-CN"/>
        </w:rPr>
        <w:t>3.4 ×××</w:t>
      </w:r>
      <w:bookmarkEnd w:id="8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9" w:name="_Toc429656905"/>
      <w:r>
        <w:rPr>
          <w:rFonts w:hint="eastAsia" w:ascii="楷体" w:hAnsi="楷体" w:eastAsia="楷体"/>
          <w:sz w:val="28"/>
          <w:szCs w:val="28"/>
          <w:lang w:val="en-US" w:eastAsia="zh-CN"/>
        </w:rPr>
        <w:t>3.5 ×××</w:t>
      </w:r>
      <w:bookmarkEnd w:id="9"/>
    </w:p>
    <w:p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rPr>
          <w:rFonts w:ascii="宋体" w:hAnsi="宋体"/>
          <w:szCs w:val="21"/>
        </w:rPr>
      </w:pPr>
    </w:p>
    <w:p>
      <w:pPr>
        <w:outlineLvl w:val="0"/>
        <w:rPr>
          <w:rFonts w:hint="eastAsia" w:ascii="楷体" w:hAnsi="楷体" w:eastAsia="楷体"/>
          <w:b/>
          <w:sz w:val="32"/>
          <w:szCs w:val="32"/>
          <w:lang w:eastAsia="zh-CN"/>
        </w:rPr>
      </w:pPr>
      <w:bookmarkStart w:id="10" w:name="_Toc1403581121"/>
      <w:r>
        <w:rPr>
          <w:rFonts w:hint="eastAsia" w:ascii="楷体" w:hAnsi="楷体" w:eastAsia="楷体"/>
          <w:b/>
          <w:sz w:val="32"/>
          <w:szCs w:val="32"/>
          <w:lang w:val="en-US" w:eastAsia="zh-CN"/>
        </w:rPr>
        <w:t xml:space="preserve">4 </w:t>
      </w:r>
      <w:r>
        <w:rPr>
          <w:rFonts w:hint="eastAsia" w:ascii="楷体" w:hAnsi="楷体" w:eastAsia="楷体"/>
          <w:b/>
          <w:sz w:val="32"/>
          <w:szCs w:val="32"/>
        </w:rPr>
        <w:t>课程</w:t>
      </w:r>
      <w:r>
        <w:rPr>
          <w:rFonts w:hint="eastAsia" w:ascii="楷体" w:hAnsi="楷体" w:eastAsia="楷体" w:cs="AdobeSongStd-Light"/>
          <w:b/>
          <w:kern w:val="0"/>
          <w:sz w:val="32"/>
          <w:szCs w:val="32"/>
        </w:rPr>
        <w:t>设计原理及</w:t>
      </w:r>
      <w:r>
        <w:rPr>
          <w:rFonts w:hint="eastAsia" w:ascii="楷体" w:hAnsi="楷体" w:eastAsia="楷体" w:cs="AdobeSongStd-Light"/>
          <w:b/>
          <w:kern w:val="0"/>
          <w:sz w:val="32"/>
          <w:szCs w:val="32"/>
          <w:lang w:val="en-US" w:eastAsia="zh-CN"/>
        </w:rPr>
        <w:t>分析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1" w:name="_Toc2027521999"/>
      <w:r>
        <w:rPr>
          <w:rFonts w:hint="eastAsia" w:ascii="楷体" w:hAnsi="楷体" w:eastAsia="楷体"/>
          <w:sz w:val="28"/>
          <w:szCs w:val="28"/>
          <w:lang w:val="en-US" w:eastAsia="zh-CN"/>
        </w:rPr>
        <w:t>4.1 ×××</w:t>
      </w:r>
      <w:bookmarkEnd w:id="11"/>
    </w:p>
    <w:p>
      <w:pPr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2" w:name="_Toc291726597"/>
      <w:r>
        <w:rPr>
          <w:rFonts w:hint="eastAsia" w:ascii="楷体" w:hAnsi="楷体" w:eastAsia="楷体"/>
          <w:sz w:val="28"/>
          <w:szCs w:val="28"/>
          <w:lang w:val="en-US" w:eastAsia="zh-CN"/>
        </w:rPr>
        <w:t>4.2 ×××</w:t>
      </w:r>
      <w:bookmarkEnd w:id="12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3" w:name="_Toc343749678"/>
      <w:r>
        <w:rPr>
          <w:rFonts w:hint="eastAsia" w:ascii="楷体" w:hAnsi="楷体" w:eastAsia="楷体"/>
          <w:sz w:val="28"/>
          <w:szCs w:val="28"/>
          <w:lang w:val="en-US" w:eastAsia="zh-CN"/>
        </w:rPr>
        <w:t>4.3 ×××</w:t>
      </w:r>
      <w:bookmarkEnd w:id="13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4" w:name="_Toc669827716"/>
      <w:r>
        <w:rPr>
          <w:rFonts w:hint="eastAsia" w:ascii="楷体" w:hAnsi="楷体" w:eastAsia="楷体"/>
          <w:sz w:val="28"/>
          <w:szCs w:val="28"/>
          <w:lang w:val="en-US" w:eastAsia="zh-CN"/>
        </w:rPr>
        <w:t>4.4 ×××</w:t>
      </w:r>
      <w:bookmarkEnd w:id="14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5" w:name="_Toc685145238"/>
      <w:r>
        <w:rPr>
          <w:rFonts w:hint="eastAsia" w:ascii="楷体" w:hAnsi="楷体" w:eastAsia="楷体"/>
          <w:sz w:val="28"/>
          <w:szCs w:val="28"/>
          <w:lang w:val="en-US" w:eastAsia="zh-CN"/>
        </w:rPr>
        <w:t>4.5 ×××</w:t>
      </w:r>
      <w:bookmarkEnd w:id="15"/>
    </w:p>
    <w:p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jc w:val="both"/>
      </w:pPr>
    </w:p>
    <w:p>
      <w:pPr>
        <w:rPr>
          <w:rFonts w:hint="eastAsia" w:ascii="楷体" w:hAnsi="楷体" w:eastAsia="楷体"/>
          <w:b/>
          <w:sz w:val="32"/>
          <w:szCs w:val="32"/>
          <w:lang w:val="en-US" w:eastAsia="zh-CN"/>
        </w:rPr>
      </w:pPr>
      <w:r>
        <w:rPr>
          <w:rFonts w:hint="eastAsia" w:ascii="楷体" w:hAnsi="楷体" w:eastAsia="楷体"/>
          <w:b/>
          <w:sz w:val="32"/>
          <w:szCs w:val="32"/>
          <w:lang w:val="en-US" w:eastAsia="zh-CN"/>
        </w:rPr>
        <w:t>5 课程设计的过程和步骤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6" w:name="_Toc428699852"/>
      <w:r>
        <w:rPr>
          <w:rFonts w:hint="eastAsia" w:ascii="楷体" w:hAnsi="楷体" w:eastAsia="楷体"/>
          <w:sz w:val="28"/>
          <w:szCs w:val="28"/>
          <w:lang w:val="en-US" w:eastAsia="zh-CN"/>
        </w:rPr>
        <w:t>5.1 ×××</w:t>
      </w:r>
      <w:bookmarkEnd w:id="16"/>
    </w:p>
    <w:p>
      <w:pPr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7" w:name="_Toc350776879"/>
      <w:r>
        <w:rPr>
          <w:rFonts w:hint="eastAsia" w:ascii="楷体" w:hAnsi="楷体" w:eastAsia="楷体"/>
          <w:sz w:val="28"/>
          <w:szCs w:val="28"/>
          <w:lang w:val="en-US" w:eastAsia="zh-CN"/>
        </w:rPr>
        <w:t>5.2 ×××</w:t>
      </w:r>
      <w:bookmarkEnd w:id="17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8" w:name="_Toc664394338"/>
      <w:r>
        <w:rPr>
          <w:rFonts w:hint="eastAsia" w:ascii="楷体" w:hAnsi="楷体" w:eastAsia="楷体"/>
          <w:sz w:val="28"/>
          <w:szCs w:val="28"/>
          <w:lang w:val="en-US" w:eastAsia="zh-CN"/>
        </w:rPr>
        <w:t>5.3 ×××</w:t>
      </w:r>
      <w:bookmarkEnd w:id="18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19" w:name="_Toc1708158013"/>
      <w:r>
        <w:rPr>
          <w:rFonts w:hint="eastAsia" w:ascii="楷体" w:hAnsi="楷体" w:eastAsia="楷体"/>
          <w:sz w:val="28"/>
          <w:szCs w:val="28"/>
          <w:lang w:val="en-US" w:eastAsia="zh-CN"/>
        </w:rPr>
        <w:t>5.4 ×××</w:t>
      </w:r>
      <w:bookmarkEnd w:id="19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0" w:name="_Toc1450331395"/>
      <w:r>
        <w:rPr>
          <w:rFonts w:hint="eastAsia" w:ascii="楷体" w:hAnsi="楷体" w:eastAsia="楷体"/>
          <w:sz w:val="28"/>
          <w:szCs w:val="28"/>
          <w:lang w:val="en-US" w:eastAsia="zh-CN"/>
        </w:rPr>
        <w:t>5.5 ×××</w:t>
      </w:r>
      <w:bookmarkEnd w:id="20"/>
    </w:p>
    <w:p>
      <w:pPr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jc w:val="both"/>
        <w:rPr>
          <w:rFonts w:hint="eastAsia" w:ascii="楷体" w:hAnsi="楷体" w:eastAsia="楷体"/>
          <w:b/>
          <w:sz w:val="21"/>
          <w:szCs w:val="21"/>
          <w:lang w:val="en-US" w:eastAsia="zh-CN"/>
        </w:rPr>
      </w:pPr>
    </w:p>
    <w:p>
      <w:pPr>
        <w:spacing w:line="360" w:lineRule="auto"/>
        <w:outlineLvl w:val="0"/>
        <w:rPr>
          <w:rFonts w:ascii="楷体" w:hAnsi="楷体" w:eastAsia="楷体"/>
          <w:b/>
          <w:sz w:val="32"/>
        </w:rPr>
      </w:pPr>
      <w:bookmarkStart w:id="21" w:name="_Toc1780362315"/>
      <w:r>
        <w:rPr>
          <w:rFonts w:hint="eastAsia" w:ascii="楷体" w:hAnsi="楷体" w:eastAsia="楷体"/>
          <w:b/>
          <w:sz w:val="32"/>
          <w:lang w:val="en-US" w:eastAsia="zh-CN"/>
        </w:rPr>
        <w:t>6 课程设计的</w:t>
      </w:r>
      <w:r>
        <w:rPr>
          <w:rFonts w:hint="eastAsia" w:ascii="楷体" w:hAnsi="楷体" w:eastAsia="楷体"/>
          <w:b/>
          <w:sz w:val="32"/>
        </w:rPr>
        <w:t>结果与分析</w:t>
      </w:r>
      <w:bookmarkEnd w:id="2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2" w:name="_Toc1659774554"/>
      <w:r>
        <w:rPr>
          <w:rFonts w:hint="eastAsia" w:ascii="楷体" w:hAnsi="楷体" w:eastAsia="楷体"/>
          <w:sz w:val="28"/>
          <w:szCs w:val="28"/>
          <w:lang w:val="en-US" w:eastAsia="zh-CN"/>
        </w:rPr>
        <w:t>6.1 ×××</w:t>
      </w:r>
      <w:bookmarkEnd w:id="22"/>
    </w:p>
    <w:p>
      <w:pPr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3" w:name="_Toc18354548"/>
      <w:r>
        <w:rPr>
          <w:rFonts w:hint="eastAsia" w:ascii="楷体" w:hAnsi="楷体" w:eastAsia="楷体"/>
          <w:sz w:val="28"/>
          <w:szCs w:val="28"/>
          <w:lang w:val="en-US" w:eastAsia="zh-CN"/>
        </w:rPr>
        <w:t>6.2 ×××</w:t>
      </w:r>
      <w:bookmarkEnd w:id="23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4" w:name="_Toc1394726715"/>
      <w:r>
        <w:rPr>
          <w:rFonts w:hint="eastAsia" w:ascii="楷体" w:hAnsi="楷体" w:eastAsia="楷体"/>
          <w:sz w:val="28"/>
          <w:szCs w:val="28"/>
          <w:lang w:val="en-US" w:eastAsia="zh-CN"/>
        </w:rPr>
        <w:t>6.3 ×××</w:t>
      </w:r>
      <w:bookmarkEnd w:id="24"/>
    </w:p>
    <w:p>
      <w:pPr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5" w:name="_Toc1387892000"/>
      <w:r>
        <w:rPr>
          <w:rFonts w:hint="eastAsia" w:ascii="楷体" w:hAnsi="楷体" w:eastAsia="楷体"/>
          <w:sz w:val="28"/>
          <w:szCs w:val="28"/>
          <w:lang w:val="en-US" w:eastAsia="zh-CN"/>
        </w:rPr>
        <w:t>6.4 ×××</w:t>
      </w:r>
      <w:bookmarkEnd w:id="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/>
          <w:sz w:val="28"/>
          <w:szCs w:val="28"/>
          <w:lang w:val="en-US" w:eastAsia="zh-CN"/>
        </w:rPr>
      </w:pPr>
      <w:bookmarkStart w:id="26" w:name="_Toc333470286"/>
      <w:r>
        <w:rPr>
          <w:rFonts w:hint="eastAsia" w:ascii="楷体" w:hAnsi="楷体" w:eastAsia="楷体"/>
          <w:sz w:val="28"/>
          <w:szCs w:val="28"/>
          <w:lang w:val="en-US" w:eastAsia="zh-CN"/>
        </w:rPr>
        <w:t>6.5 ×××</w:t>
      </w:r>
      <w:bookmarkEnd w:id="2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ascii="楷体" w:hAnsi="楷体" w:eastAsia="楷体"/>
          <w:b/>
          <w:sz w:val="32"/>
        </w:rPr>
      </w:pPr>
      <w:bookmarkStart w:id="27" w:name="_Toc1850261779"/>
      <w:r>
        <w:rPr>
          <w:rFonts w:hint="eastAsia" w:ascii="楷体" w:hAnsi="楷体" w:eastAsia="楷体"/>
          <w:b/>
          <w:sz w:val="32"/>
          <w:lang w:val="en-US" w:eastAsia="zh-CN"/>
        </w:rPr>
        <w:t xml:space="preserve">7 </w:t>
      </w:r>
      <w:r>
        <w:rPr>
          <w:rFonts w:hint="eastAsia" w:ascii="楷体" w:hAnsi="楷体" w:eastAsia="楷体"/>
          <w:b/>
          <w:sz w:val="32"/>
        </w:rPr>
        <w:t>总结体会</w:t>
      </w:r>
      <w:bookmarkEnd w:id="2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  <w:lang w:val="en-US" w:eastAsia="zh-CN"/>
        </w:rPr>
        <w:t>...</w:t>
      </w:r>
    </w:p>
    <w:p>
      <w:pPr>
        <w:outlineLvl w:val="0"/>
        <w:rPr>
          <w:rFonts w:hint="eastAsia" w:ascii="楷体" w:hAnsi="楷体" w:eastAsia="楷体"/>
          <w:b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ascii="楷体" w:hAnsi="楷体" w:eastAsia="楷体"/>
          <w:b/>
          <w:sz w:val="32"/>
        </w:rPr>
      </w:pPr>
      <w:bookmarkStart w:id="28" w:name="_Toc1786511093"/>
      <w:r>
        <w:rPr>
          <w:rFonts w:hint="eastAsia" w:ascii="楷体" w:hAnsi="楷体" w:eastAsia="楷体"/>
          <w:b/>
          <w:sz w:val="32"/>
        </w:rPr>
        <w:t>参考文献</w:t>
      </w:r>
      <w:bookmarkEnd w:id="28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×××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×××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lang w:val="en-US" w:eastAsia="zh-CN"/>
        </w:rPr>
        <w:t>...</w:t>
      </w:r>
    </w:p>
    <w:sectPr>
      <w:headerReference r:id="rId4" w:type="default"/>
      <w:footerReference r:id="rId5" w:type="default"/>
      <w:pgSz w:w="11907" w:h="16840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auto"/>
    <w:pitch w:val="default"/>
    <w:sig w:usb0="00000003" w:usb1="00000000" w:usb2="00000000" w:usb3="00000000" w:csb0="00000001" w:csb1="00000000"/>
  </w:font>
  <w:font w:name="Hannotate T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蘋果儷中黑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娃娃体-简">
    <w:panose1 w:val="040B0500000000000000"/>
    <w:charset w:val="86"/>
    <w:family w:val="auto"/>
    <w:pitch w:val="default"/>
    <w:sig w:usb0="A00002FF" w:usb1="38CF7CFB" w:usb2="00000016" w:usb3="00000000" w:csb0="00040003" w:csb1="00000000"/>
  </w:font>
  <w:font w:name="娃娃体-繁">
    <w:panose1 w:val="040B0500000000000000"/>
    <w:charset w:val="88"/>
    <w:family w:val="auto"/>
    <w:pitch w:val="default"/>
    <w:sig w:usb0="A00000FF" w:usb1="5889787B" w:usb2="00000016" w:usb3="00000000" w:csb0="00100003" w:csb1="00000000"/>
  </w:font>
  <w:font w:name="Xingkai T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Xingka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right" w:y="1"/>
      <w:rPr>
        <w:rStyle w:val="18"/>
        <w:sz w:val="17"/>
        <w:szCs w:val="17"/>
      </w:rPr>
    </w:pPr>
    <w:r>
      <w:rPr>
        <w:sz w:val="17"/>
        <w:szCs w:val="17"/>
      </w:rPr>
      <w:fldChar w:fldCharType="begin"/>
    </w:r>
    <w:r>
      <w:rPr>
        <w:rStyle w:val="18"/>
        <w:sz w:val="17"/>
        <w:szCs w:val="17"/>
      </w:rPr>
      <w:instrText xml:space="preserve">PAGE  </w:instrText>
    </w:r>
    <w:r>
      <w:rPr>
        <w:sz w:val="17"/>
        <w:szCs w:val="17"/>
      </w:rPr>
      <w:fldChar w:fldCharType="end"/>
    </w:r>
  </w:p>
  <w:p>
    <w:pPr>
      <w:pStyle w:val="10"/>
      <w:ind w:right="360"/>
      <w:rPr>
        <w:sz w:val="17"/>
        <w:szCs w:val="1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both"/>
    </w:pPr>
    <w:r>
      <w:rPr>
        <w:rFonts w:hint="eastAsia"/>
      </w:rPr>
      <w:t>重庆理工大学课程设计报告                                            计算机组成原理课程设计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65E78"/>
    <w:multiLevelType w:val="singleLevel"/>
    <w:tmpl w:val="FDD65E78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00000014"/>
    <w:multiLevelType w:val="multilevel"/>
    <w:tmpl w:val="00000014"/>
    <w:lvl w:ilvl="0" w:tentative="0">
      <w:start w:val="1"/>
      <w:numFmt w:val="decimal"/>
      <w:pStyle w:val="2"/>
      <w:lvlText w:val="%1"/>
      <w:lvlJc w:val="left"/>
      <w:pPr>
        <w:tabs>
          <w:tab w:val="left" w:pos="601"/>
        </w:tabs>
        <w:ind w:left="601" w:hanging="601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576" w:hanging="463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193"/>
        </w:tabs>
        <w:ind w:left="833" w:hanging="55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558"/>
        </w:tabs>
        <w:ind w:left="2722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1490E"/>
    <w:rsid w:val="00001202"/>
    <w:rsid w:val="000158B9"/>
    <w:rsid w:val="00026488"/>
    <w:rsid w:val="00031916"/>
    <w:rsid w:val="00037B84"/>
    <w:rsid w:val="00042FBA"/>
    <w:rsid w:val="00047D52"/>
    <w:rsid w:val="0005019C"/>
    <w:rsid w:val="00050FB6"/>
    <w:rsid w:val="000552D5"/>
    <w:rsid w:val="0005596D"/>
    <w:rsid w:val="00067116"/>
    <w:rsid w:val="00082658"/>
    <w:rsid w:val="00084995"/>
    <w:rsid w:val="000A1537"/>
    <w:rsid w:val="000A2676"/>
    <w:rsid w:val="000A337B"/>
    <w:rsid w:val="000A49A5"/>
    <w:rsid w:val="000B1EB9"/>
    <w:rsid w:val="000B59DB"/>
    <w:rsid w:val="000B636A"/>
    <w:rsid w:val="000B687A"/>
    <w:rsid w:val="000B785B"/>
    <w:rsid w:val="000C6E43"/>
    <w:rsid w:val="000D68F5"/>
    <w:rsid w:val="000D6E75"/>
    <w:rsid w:val="000E1836"/>
    <w:rsid w:val="000E387C"/>
    <w:rsid w:val="000E708A"/>
    <w:rsid w:val="00103849"/>
    <w:rsid w:val="00104257"/>
    <w:rsid w:val="00113572"/>
    <w:rsid w:val="00120ECF"/>
    <w:rsid w:val="00133EBC"/>
    <w:rsid w:val="00137BC9"/>
    <w:rsid w:val="00141ED4"/>
    <w:rsid w:val="00145512"/>
    <w:rsid w:val="00152820"/>
    <w:rsid w:val="001529EF"/>
    <w:rsid w:val="00153360"/>
    <w:rsid w:val="00155E4D"/>
    <w:rsid w:val="001567FE"/>
    <w:rsid w:val="00171E3F"/>
    <w:rsid w:val="00175195"/>
    <w:rsid w:val="00181DC7"/>
    <w:rsid w:val="0018231D"/>
    <w:rsid w:val="00186667"/>
    <w:rsid w:val="001A02B8"/>
    <w:rsid w:val="001A6340"/>
    <w:rsid w:val="001A7D24"/>
    <w:rsid w:val="001B1092"/>
    <w:rsid w:val="001B1223"/>
    <w:rsid w:val="001B596E"/>
    <w:rsid w:val="001C1828"/>
    <w:rsid w:val="001C1DD8"/>
    <w:rsid w:val="001C47AC"/>
    <w:rsid w:val="001D13A6"/>
    <w:rsid w:val="001E2030"/>
    <w:rsid w:val="001E3086"/>
    <w:rsid w:val="001E4C4A"/>
    <w:rsid w:val="001F672E"/>
    <w:rsid w:val="00206A1B"/>
    <w:rsid w:val="00216C72"/>
    <w:rsid w:val="00226F99"/>
    <w:rsid w:val="00227282"/>
    <w:rsid w:val="00227326"/>
    <w:rsid w:val="00233366"/>
    <w:rsid w:val="00237E9E"/>
    <w:rsid w:val="00244477"/>
    <w:rsid w:val="00250D9E"/>
    <w:rsid w:val="00267135"/>
    <w:rsid w:val="00274F59"/>
    <w:rsid w:val="00276D9B"/>
    <w:rsid w:val="0028371B"/>
    <w:rsid w:val="00283FD1"/>
    <w:rsid w:val="0028781C"/>
    <w:rsid w:val="0029077A"/>
    <w:rsid w:val="00290D5C"/>
    <w:rsid w:val="00292E7D"/>
    <w:rsid w:val="0029709C"/>
    <w:rsid w:val="002A18BC"/>
    <w:rsid w:val="002A1A7D"/>
    <w:rsid w:val="002A1F0A"/>
    <w:rsid w:val="002A2DA4"/>
    <w:rsid w:val="002A3D69"/>
    <w:rsid w:val="002B33B9"/>
    <w:rsid w:val="002B3DA0"/>
    <w:rsid w:val="002C1A3A"/>
    <w:rsid w:val="002C4573"/>
    <w:rsid w:val="002C4758"/>
    <w:rsid w:val="002C554D"/>
    <w:rsid w:val="002C5B97"/>
    <w:rsid w:val="002C70E3"/>
    <w:rsid w:val="002C73D0"/>
    <w:rsid w:val="002E2B7A"/>
    <w:rsid w:val="002E6334"/>
    <w:rsid w:val="00302597"/>
    <w:rsid w:val="003044EA"/>
    <w:rsid w:val="00305C00"/>
    <w:rsid w:val="0031145A"/>
    <w:rsid w:val="00313A56"/>
    <w:rsid w:val="00315346"/>
    <w:rsid w:val="003206F3"/>
    <w:rsid w:val="0032138C"/>
    <w:rsid w:val="00325308"/>
    <w:rsid w:val="00325D80"/>
    <w:rsid w:val="00336157"/>
    <w:rsid w:val="00340B0A"/>
    <w:rsid w:val="00340CA5"/>
    <w:rsid w:val="00343AFB"/>
    <w:rsid w:val="00343E47"/>
    <w:rsid w:val="00344F12"/>
    <w:rsid w:val="00347825"/>
    <w:rsid w:val="00351A4F"/>
    <w:rsid w:val="003547CF"/>
    <w:rsid w:val="00354905"/>
    <w:rsid w:val="00355734"/>
    <w:rsid w:val="003567EC"/>
    <w:rsid w:val="00366D71"/>
    <w:rsid w:val="00372423"/>
    <w:rsid w:val="00385118"/>
    <w:rsid w:val="003A3C30"/>
    <w:rsid w:val="003A4F3A"/>
    <w:rsid w:val="003A7F87"/>
    <w:rsid w:val="003B5350"/>
    <w:rsid w:val="003C0F49"/>
    <w:rsid w:val="003C24D5"/>
    <w:rsid w:val="003C45FB"/>
    <w:rsid w:val="003C48E6"/>
    <w:rsid w:val="003D36E3"/>
    <w:rsid w:val="003E28D1"/>
    <w:rsid w:val="003F1070"/>
    <w:rsid w:val="003F207C"/>
    <w:rsid w:val="003F4211"/>
    <w:rsid w:val="0040012E"/>
    <w:rsid w:val="0040097C"/>
    <w:rsid w:val="0040531A"/>
    <w:rsid w:val="00410379"/>
    <w:rsid w:val="004147A2"/>
    <w:rsid w:val="0042752C"/>
    <w:rsid w:val="004307D3"/>
    <w:rsid w:val="00444336"/>
    <w:rsid w:val="00447D93"/>
    <w:rsid w:val="004528EB"/>
    <w:rsid w:val="0045397B"/>
    <w:rsid w:val="00456F53"/>
    <w:rsid w:val="00462A23"/>
    <w:rsid w:val="004742FD"/>
    <w:rsid w:val="0048272E"/>
    <w:rsid w:val="0048404F"/>
    <w:rsid w:val="00492306"/>
    <w:rsid w:val="004A2791"/>
    <w:rsid w:val="004B0BAB"/>
    <w:rsid w:val="004B37C3"/>
    <w:rsid w:val="004B569F"/>
    <w:rsid w:val="004C1432"/>
    <w:rsid w:val="004E2F3E"/>
    <w:rsid w:val="004E3CFF"/>
    <w:rsid w:val="004E4264"/>
    <w:rsid w:val="004F02B1"/>
    <w:rsid w:val="004F0F10"/>
    <w:rsid w:val="005154B5"/>
    <w:rsid w:val="005165A8"/>
    <w:rsid w:val="00516794"/>
    <w:rsid w:val="00521BC5"/>
    <w:rsid w:val="00522E4D"/>
    <w:rsid w:val="005308F2"/>
    <w:rsid w:val="00532D59"/>
    <w:rsid w:val="00540CF3"/>
    <w:rsid w:val="005454E6"/>
    <w:rsid w:val="00546749"/>
    <w:rsid w:val="005517E0"/>
    <w:rsid w:val="00554433"/>
    <w:rsid w:val="0055577C"/>
    <w:rsid w:val="0055751D"/>
    <w:rsid w:val="005628F3"/>
    <w:rsid w:val="0057429C"/>
    <w:rsid w:val="00584A69"/>
    <w:rsid w:val="00584E71"/>
    <w:rsid w:val="00586962"/>
    <w:rsid w:val="00593C9D"/>
    <w:rsid w:val="005A245B"/>
    <w:rsid w:val="005A7ACE"/>
    <w:rsid w:val="005B20E8"/>
    <w:rsid w:val="005B7DF3"/>
    <w:rsid w:val="005C0600"/>
    <w:rsid w:val="005C0EB9"/>
    <w:rsid w:val="005C105A"/>
    <w:rsid w:val="005C5E8F"/>
    <w:rsid w:val="005C69BA"/>
    <w:rsid w:val="005D0DAD"/>
    <w:rsid w:val="005E7CEF"/>
    <w:rsid w:val="005F4676"/>
    <w:rsid w:val="005F54FF"/>
    <w:rsid w:val="00612F03"/>
    <w:rsid w:val="006176C7"/>
    <w:rsid w:val="00620797"/>
    <w:rsid w:val="006369E1"/>
    <w:rsid w:val="00646DFF"/>
    <w:rsid w:val="006603D1"/>
    <w:rsid w:val="0066320F"/>
    <w:rsid w:val="00665BD4"/>
    <w:rsid w:val="00671A2D"/>
    <w:rsid w:val="0067758B"/>
    <w:rsid w:val="00694613"/>
    <w:rsid w:val="00694665"/>
    <w:rsid w:val="00695A46"/>
    <w:rsid w:val="00696285"/>
    <w:rsid w:val="006C486E"/>
    <w:rsid w:val="006C64B1"/>
    <w:rsid w:val="006D5773"/>
    <w:rsid w:val="006E20B9"/>
    <w:rsid w:val="006E3238"/>
    <w:rsid w:val="006F1FBD"/>
    <w:rsid w:val="006F2DAA"/>
    <w:rsid w:val="006F3E19"/>
    <w:rsid w:val="006F4A0A"/>
    <w:rsid w:val="00711A8A"/>
    <w:rsid w:val="00716E0A"/>
    <w:rsid w:val="007204CB"/>
    <w:rsid w:val="00731092"/>
    <w:rsid w:val="007314FA"/>
    <w:rsid w:val="007539A1"/>
    <w:rsid w:val="00755561"/>
    <w:rsid w:val="00761CBA"/>
    <w:rsid w:val="007660E4"/>
    <w:rsid w:val="00784C50"/>
    <w:rsid w:val="007900BA"/>
    <w:rsid w:val="007C273D"/>
    <w:rsid w:val="007C2D27"/>
    <w:rsid w:val="007C4AE5"/>
    <w:rsid w:val="007F1419"/>
    <w:rsid w:val="00803EF6"/>
    <w:rsid w:val="00807B69"/>
    <w:rsid w:val="008145CF"/>
    <w:rsid w:val="00820229"/>
    <w:rsid w:val="00824EEE"/>
    <w:rsid w:val="00843EB9"/>
    <w:rsid w:val="008507A1"/>
    <w:rsid w:val="00852A5C"/>
    <w:rsid w:val="00857DCD"/>
    <w:rsid w:val="00861C20"/>
    <w:rsid w:val="00862DFD"/>
    <w:rsid w:val="008645D5"/>
    <w:rsid w:val="00867952"/>
    <w:rsid w:val="00870ECC"/>
    <w:rsid w:val="0087179D"/>
    <w:rsid w:val="00872AB0"/>
    <w:rsid w:val="0088552F"/>
    <w:rsid w:val="00886611"/>
    <w:rsid w:val="00893DCB"/>
    <w:rsid w:val="0089665D"/>
    <w:rsid w:val="008A5922"/>
    <w:rsid w:val="008A63DC"/>
    <w:rsid w:val="008B30F7"/>
    <w:rsid w:val="008D0041"/>
    <w:rsid w:val="008D03AC"/>
    <w:rsid w:val="008D5C99"/>
    <w:rsid w:val="008E087B"/>
    <w:rsid w:val="008E37C0"/>
    <w:rsid w:val="008E39FE"/>
    <w:rsid w:val="008E4BD2"/>
    <w:rsid w:val="008E5040"/>
    <w:rsid w:val="008F018D"/>
    <w:rsid w:val="008F14E9"/>
    <w:rsid w:val="00900108"/>
    <w:rsid w:val="00900B84"/>
    <w:rsid w:val="009010DB"/>
    <w:rsid w:val="00926249"/>
    <w:rsid w:val="00935A81"/>
    <w:rsid w:val="009373F6"/>
    <w:rsid w:val="0094359D"/>
    <w:rsid w:val="00952B48"/>
    <w:rsid w:val="00970424"/>
    <w:rsid w:val="00970470"/>
    <w:rsid w:val="009707A4"/>
    <w:rsid w:val="00971145"/>
    <w:rsid w:val="00971E5B"/>
    <w:rsid w:val="00973CE8"/>
    <w:rsid w:val="009741F1"/>
    <w:rsid w:val="0097468B"/>
    <w:rsid w:val="00975239"/>
    <w:rsid w:val="0097714C"/>
    <w:rsid w:val="00984027"/>
    <w:rsid w:val="009852E9"/>
    <w:rsid w:val="00986EB6"/>
    <w:rsid w:val="009917FF"/>
    <w:rsid w:val="009946D6"/>
    <w:rsid w:val="0099629A"/>
    <w:rsid w:val="009A3462"/>
    <w:rsid w:val="009A6F09"/>
    <w:rsid w:val="009B0B4B"/>
    <w:rsid w:val="009B0DAC"/>
    <w:rsid w:val="009B2F5C"/>
    <w:rsid w:val="009D5EB8"/>
    <w:rsid w:val="009D7ACA"/>
    <w:rsid w:val="009F0854"/>
    <w:rsid w:val="009F5FDC"/>
    <w:rsid w:val="00A03E21"/>
    <w:rsid w:val="00A147E4"/>
    <w:rsid w:val="00A22355"/>
    <w:rsid w:val="00A22D0F"/>
    <w:rsid w:val="00A24D68"/>
    <w:rsid w:val="00A25223"/>
    <w:rsid w:val="00A26DCB"/>
    <w:rsid w:val="00A307C8"/>
    <w:rsid w:val="00A34ACF"/>
    <w:rsid w:val="00A454B2"/>
    <w:rsid w:val="00A54DAD"/>
    <w:rsid w:val="00A55A23"/>
    <w:rsid w:val="00A55A4B"/>
    <w:rsid w:val="00A62716"/>
    <w:rsid w:val="00A649BB"/>
    <w:rsid w:val="00A650CB"/>
    <w:rsid w:val="00A656D2"/>
    <w:rsid w:val="00A65790"/>
    <w:rsid w:val="00A73CAC"/>
    <w:rsid w:val="00A81272"/>
    <w:rsid w:val="00A9163D"/>
    <w:rsid w:val="00A92277"/>
    <w:rsid w:val="00A93BBD"/>
    <w:rsid w:val="00A95630"/>
    <w:rsid w:val="00A9750B"/>
    <w:rsid w:val="00AA0711"/>
    <w:rsid w:val="00AB6A00"/>
    <w:rsid w:val="00AC256B"/>
    <w:rsid w:val="00AC5695"/>
    <w:rsid w:val="00AD253E"/>
    <w:rsid w:val="00AD593E"/>
    <w:rsid w:val="00AD62FB"/>
    <w:rsid w:val="00AE2062"/>
    <w:rsid w:val="00AE3CBC"/>
    <w:rsid w:val="00AF0141"/>
    <w:rsid w:val="00AF6154"/>
    <w:rsid w:val="00B11DA5"/>
    <w:rsid w:val="00B17A8E"/>
    <w:rsid w:val="00B20697"/>
    <w:rsid w:val="00B25BC5"/>
    <w:rsid w:val="00B37A89"/>
    <w:rsid w:val="00B410D2"/>
    <w:rsid w:val="00B41183"/>
    <w:rsid w:val="00B5142F"/>
    <w:rsid w:val="00B52906"/>
    <w:rsid w:val="00B53188"/>
    <w:rsid w:val="00B54A13"/>
    <w:rsid w:val="00B637D4"/>
    <w:rsid w:val="00BB1971"/>
    <w:rsid w:val="00BB37B2"/>
    <w:rsid w:val="00BC7E6F"/>
    <w:rsid w:val="00BD2C4E"/>
    <w:rsid w:val="00BD5A85"/>
    <w:rsid w:val="00BD5B63"/>
    <w:rsid w:val="00BE122D"/>
    <w:rsid w:val="00BE3DE2"/>
    <w:rsid w:val="00BE5045"/>
    <w:rsid w:val="00BE5AEE"/>
    <w:rsid w:val="00BE62C1"/>
    <w:rsid w:val="00BE717B"/>
    <w:rsid w:val="00BF202F"/>
    <w:rsid w:val="00BF325B"/>
    <w:rsid w:val="00BF5758"/>
    <w:rsid w:val="00BF6A73"/>
    <w:rsid w:val="00BF7D31"/>
    <w:rsid w:val="00C014EC"/>
    <w:rsid w:val="00C02E84"/>
    <w:rsid w:val="00C0335C"/>
    <w:rsid w:val="00C0680A"/>
    <w:rsid w:val="00C17E2E"/>
    <w:rsid w:val="00C21D46"/>
    <w:rsid w:val="00C24548"/>
    <w:rsid w:val="00C24BE0"/>
    <w:rsid w:val="00C330D4"/>
    <w:rsid w:val="00C367F8"/>
    <w:rsid w:val="00C3721C"/>
    <w:rsid w:val="00C4192B"/>
    <w:rsid w:val="00C44EEE"/>
    <w:rsid w:val="00C5528F"/>
    <w:rsid w:val="00C73BBF"/>
    <w:rsid w:val="00C75FCD"/>
    <w:rsid w:val="00C766FE"/>
    <w:rsid w:val="00C809B4"/>
    <w:rsid w:val="00C842B3"/>
    <w:rsid w:val="00C853CB"/>
    <w:rsid w:val="00C86FAA"/>
    <w:rsid w:val="00C94A39"/>
    <w:rsid w:val="00C9557B"/>
    <w:rsid w:val="00CA1241"/>
    <w:rsid w:val="00CB3FDC"/>
    <w:rsid w:val="00CC3AC5"/>
    <w:rsid w:val="00CC5E0C"/>
    <w:rsid w:val="00CD07A7"/>
    <w:rsid w:val="00CD13E7"/>
    <w:rsid w:val="00CD2CAC"/>
    <w:rsid w:val="00CD5C96"/>
    <w:rsid w:val="00CE655F"/>
    <w:rsid w:val="00CE7842"/>
    <w:rsid w:val="00CF0B7E"/>
    <w:rsid w:val="00CF0F70"/>
    <w:rsid w:val="00CF1D49"/>
    <w:rsid w:val="00D05266"/>
    <w:rsid w:val="00D10D3A"/>
    <w:rsid w:val="00D2643A"/>
    <w:rsid w:val="00D27E8A"/>
    <w:rsid w:val="00D3068D"/>
    <w:rsid w:val="00D3726C"/>
    <w:rsid w:val="00D46C4B"/>
    <w:rsid w:val="00D52864"/>
    <w:rsid w:val="00D6003F"/>
    <w:rsid w:val="00D739D7"/>
    <w:rsid w:val="00D7667C"/>
    <w:rsid w:val="00D8035A"/>
    <w:rsid w:val="00D9080E"/>
    <w:rsid w:val="00D94956"/>
    <w:rsid w:val="00DA039D"/>
    <w:rsid w:val="00DA508D"/>
    <w:rsid w:val="00DB4B42"/>
    <w:rsid w:val="00DC2B0F"/>
    <w:rsid w:val="00DC58A2"/>
    <w:rsid w:val="00DD71B1"/>
    <w:rsid w:val="00DE4E3D"/>
    <w:rsid w:val="00DF7B1F"/>
    <w:rsid w:val="00E02C39"/>
    <w:rsid w:val="00E0632C"/>
    <w:rsid w:val="00E11120"/>
    <w:rsid w:val="00E207CA"/>
    <w:rsid w:val="00E20FFE"/>
    <w:rsid w:val="00E502B0"/>
    <w:rsid w:val="00E51877"/>
    <w:rsid w:val="00E5477E"/>
    <w:rsid w:val="00E576F6"/>
    <w:rsid w:val="00E619E9"/>
    <w:rsid w:val="00E61F1C"/>
    <w:rsid w:val="00E6720D"/>
    <w:rsid w:val="00E75486"/>
    <w:rsid w:val="00E83B8F"/>
    <w:rsid w:val="00E90711"/>
    <w:rsid w:val="00E92423"/>
    <w:rsid w:val="00E97877"/>
    <w:rsid w:val="00E97AEF"/>
    <w:rsid w:val="00EA30B7"/>
    <w:rsid w:val="00EA3C61"/>
    <w:rsid w:val="00EA5FE0"/>
    <w:rsid w:val="00EC0EB3"/>
    <w:rsid w:val="00EC7910"/>
    <w:rsid w:val="00ED24FF"/>
    <w:rsid w:val="00ED5E89"/>
    <w:rsid w:val="00EF2686"/>
    <w:rsid w:val="00EF3BAB"/>
    <w:rsid w:val="00F02182"/>
    <w:rsid w:val="00F05CE9"/>
    <w:rsid w:val="00F06C10"/>
    <w:rsid w:val="00F14F67"/>
    <w:rsid w:val="00F170E3"/>
    <w:rsid w:val="00F1734F"/>
    <w:rsid w:val="00F17C45"/>
    <w:rsid w:val="00F2061A"/>
    <w:rsid w:val="00F3196D"/>
    <w:rsid w:val="00F3292B"/>
    <w:rsid w:val="00F40084"/>
    <w:rsid w:val="00F50E7B"/>
    <w:rsid w:val="00F510D9"/>
    <w:rsid w:val="00F51E33"/>
    <w:rsid w:val="00F563F9"/>
    <w:rsid w:val="00F61714"/>
    <w:rsid w:val="00F65592"/>
    <w:rsid w:val="00F72830"/>
    <w:rsid w:val="00F737EB"/>
    <w:rsid w:val="00F73B92"/>
    <w:rsid w:val="00F75014"/>
    <w:rsid w:val="00F7695B"/>
    <w:rsid w:val="00F83998"/>
    <w:rsid w:val="00F8428E"/>
    <w:rsid w:val="00F853BB"/>
    <w:rsid w:val="00F86AB2"/>
    <w:rsid w:val="00FA1C81"/>
    <w:rsid w:val="00FA29F8"/>
    <w:rsid w:val="00FA4A9B"/>
    <w:rsid w:val="00FB5CA4"/>
    <w:rsid w:val="00FB5FD5"/>
    <w:rsid w:val="00FC2638"/>
    <w:rsid w:val="00FC514E"/>
    <w:rsid w:val="00FC5BEE"/>
    <w:rsid w:val="00FC7572"/>
    <w:rsid w:val="00FD2702"/>
    <w:rsid w:val="00FD45C9"/>
    <w:rsid w:val="00FD69F3"/>
    <w:rsid w:val="00FE1E06"/>
    <w:rsid w:val="00FE39AF"/>
    <w:rsid w:val="00FE3F63"/>
    <w:rsid w:val="00FE4A66"/>
    <w:rsid w:val="00FE7817"/>
    <w:rsid w:val="00FE7B3D"/>
    <w:rsid w:val="00FF048C"/>
    <w:rsid w:val="00FF1D32"/>
    <w:rsid w:val="00FF3FD7"/>
    <w:rsid w:val="1AFD5185"/>
    <w:rsid w:val="1FB45701"/>
    <w:rsid w:val="1FBFA070"/>
    <w:rsid w:val="27EFC5B9"/>
    <w:rsid w:val="2BDFD6CC"/>
    <w:rsid w:val="2CF34057"/>
    <w:rsid w:val="345C97DD"/>
    <w:rsid w:val="37153CCE"/>
    <w:rsid w:val="3A3F9033"/>
    <w:rsid w:val="3DFC1A98"/>
    <w:rsid w:val="3F9F2131"/>
    <w:rsid w:val="43F6D2EB"/>
    <w:rsid w:val="4EF6A942"/>
    <w:rsid w:val="55BF1B99"/>
    <w:rsid w:val="56DCA747"/>
    <w:rsid w:val="57D40338"/>
    <w:rsid w:val="57FEC15B"/>
    <w:rsid w:val="5EFFCDB9"/>
    <w:rsid w:val="5FED0BE1"/>
    <w:rsid w:val="5FEFBC35"/>
    <w:rsid w:val="657B42A5"/>
    <w:rsid w:val="6727D0E8"/>
    <w:rsid w:val="675D2934"/>
    <w:rsid w:val="67778235"/>
    <w:rsid w:val="6D535020"/>
    <w:rsid w:val="6D9E7007"/>
    <w:rsid w:val="6FDB113B"/>
    <w:rsid w:val="6FDF58AE"/>
    <w:rsid w:val="72C1490E"/>
    <w:rsid w:val="76DFA73E"/>
    <w:rsid w:val="777E2131"/>
    <w:rsid w:val="77FDE8AC"/>
    <w:rsid w:val="78FCDF65"/>
    <w:rsid w:val="797D1690"/>
    <w:rsid w:val="7A752E76"/>
    <w:rsid w:val="7BCA7390"/>
    <w:rsid w:val="7BFF98D3"/>
    <w:rsid w:val="7F322CB9"/>
    <w:rsid w:val="7F7F3DEA"/>
    <w:rsid w:val="7FAD7EB4"/>
    <w:rsid w:val="7FCFF0BA"/>
    <w:rsid w:val="7FF4D02C"/>
    <w:rsid w:val="7FFAB9EC"/>
    <w:rsid w:val="7FFFFB0E"/>
    <w:rsid w:val="A7364CA0"/>
    <w:rsid w:val="AFEA87DC"/>
    <w:rsid w:val="B67B6688"/>
    <w:rsid w:val="B8FFF709"/>
    <w:rsid w:val="B9FFF28B"/>
    <w:rsid w:val="BBFF045D"/>
    <w:rsid w:val="BDFE0A04"/>
    <w:rsid w:val="BEDF8571"/>
    <w:rsid w:val="BFB1290B"/>
    <w:rsid w:val="C779363C"/>
    <w:rsid w:val="CFC7BFA4"/>
    <w:rsid w:val="CFFE250E"/>
    <w:rsid w:val="D7DB182E"/>
    <w:rsid w:val="DC4D233E"/>
    <w:rsid w:val="DF3EA3E4"/>
    <w:rsid w:val="DFEF5175"/>
    <w:rsid w:val="DFF99D69"/>
    <w:rsid w:val="E5FA1FAA"/>
    <w:rsid w:val="EDF500C6"/>
    <w:rsid w:val="EEDB1038"/>
    <w:rsid w:val="EF6FB4A0"/>
    <w:rsid w:val="EF7EC5BF"/>
    <w:rsid w:val="EFEF2ADE"/>
    <w:rsid w:val="F6CBF320"/>
    <w:rsid w:val="F6FF3383"/>
    <w:rsid w:val="F7FD9610"/>
    <w:rsid w:val="FAB6B6B8"/>
    <w:rsid w:val="FBD7DAFF"/>
    <w:rsid w:val="FBFFAF6C"/>
    <w:rsid w:val="FBFFD549"/>
    <w:rsid w:val="FBFFFA9B"/>
    <w:rsid w:val="FEBFD39B"/>
    <w:rsid w:val="FEFF2F94"/>
    <w:rsid w:val="FEFF418A"/>
    <w:rsid w:val="FEFFF48F"/>
    <w:rsid w:val="FF630EC6"/>
    <w:rsid w:val="FFBB1A1A"/>
    <w:rsid w:val="FFDF086F"/>
    <w:rsid w:val="FFED93D2"/>
    <w:rsid w:val="FFF9AD92"/>
    <w:rsid w:val="FFFCCA22"/>
    <w:rsid w:val="FFFF8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99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adjustRightInd w:val="0"/>
      <w:snapToGrid w:val="0"/>
      <w:spacing w:beforeLines="100" w:afterLines="100"/>
      <w:ind w:left="799" w:hanging="799"/>
      <w:jc w:val="left"/>
      <w:outlineLvl w:val="0"/>
    </w:pPr>
    <w:rPr>
      <w:rFonts w:ascii="Arial" w:hAnsi="Arial" w:eastAsia="黑体"/>
      <w:sz w:val="32"/>
    </w:rPr>
  </w:style>
  <w:style w:type="paragraph" w:styleId="4">
    <w:name w:val="heading 2"/>
    <w:basedOn w:val="1"/>
    <w:next w:val="3"/>
    <w:qFormat/>
    <w:uiPriority w:val="0"/>
    <w:pPr>
      <w:numPr>
        <w:ilvl w:val="1"/>
        <w:numId w:val="1"/>
      </w:numPr>
      <w:tabs>
        <w:tab w:val="left" w:pos="567"/>
        <w:tab w:val="clear" w:pos="720"/>
      </w:tabs>
      <w:snapToGrid w:val="0"/>
      <w:spacing w:beforeLines="100" w:afterLines="100"/>
      <w:ind w:left="578" w:hanging="578"/>
      <w:jc w:val="left"/>
      <w:outlineLvl w:val="1"/>
    </w:pPr>
    <w:rPr>
      <w:rFonts w:ascii="Arial" w:hAnsi="Arial" w:eastAsia="黑体"/>
      <w:sz w:val="28"/>
    </w:rPr>
  </w:style>
  <w:style w:type="paragraph" w:styleId="5">
    <w:name w:val="heading 3"/>
    <w:basedOn w:val="1"/>
    <w:next w:val="1"/>
    <w:link w:val="2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caption"/>
    <w:basedOn w:val="1"/>
    <w:next w:val="1"/>
    <w:qFormat/>
    <w:uiPriority w:val="0"/>
    <w:pPr>
      <w:adjustRightInd w:val="0"/>
      <w:snapToGrid w:val="0"/>
      <w:spacing w:beforeLines="20" w:afterLines="20"/>
      <w:jc w:val="center"/>
    </w:pPr>
    <w:rPr>
      <w:rFonts w:ascii="黑体" w:hAnsi="黑体" w:eastAsia="黑体" w:cs="Arial"/>
    </w:rPr>
  </w:style>
  <w:style w:type="paragraph" w:styleId="7">
    <w:name w:val="annotation text"/>
    <w:basedOn w:val="1"/>
    <w:link w:val="23"/>
    <w:semiHidden/>
    <w:unhideWhenUsed/>
    <w:uiPriority w:val="99"/>
    <w:pPr>
      <w:spacing w:after="200" w:line="276" w:lineRule="auto"/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22"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uiPriority w:val="39"/>
  </w:style>
  <w:style w:type="paragraph" w:styleId="13">
    <w:name w:val="toc 2"/>
    <w:basedOn w:val="1"/>
    <w:next w:val="1"/>
    <w:unhideWhenUsed/>
    <w:uiPriority w:val="39"/>
    <w:pPr>
      <w:ind w:left="420" w:leftChars="200"/>
    </w:pPr>
  </w:style>
  <w:style w:type="paragraph" w:styleId="14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2">
    <w:name w:val="批注框文本 Char"/>
    <w:basedOn w:val="17"/>
    <w:link w:val="9"/>
    <w:qFormat/>
    <w:uiPriority w:val="0"/>
    <w:rPr>
      <w:kern w:val="2"/>
      <w:sz w:val="18"/>
      <w:szCs w:val="18"/>
    </w:rPr>
  </w:style>
  <w:style w:type="character" w:customStyle="1" w:styleId="23">
    <w:name w:val="批注文字 Char"/>
    <w:basedOn w:val="17"/>
    <w:link w:val="7"/>
    <w:semiHidden/>
    <w:uiPriority w:val="99"/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24">
    <w:name w:val="标题 Char"/>
    <w:basedOn w:val="17"/>
    <w:link w:val="14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keepNext/>
      <w:keepLines/>
      <w:widowControl/>
      <w:numPr>
        <w:numId w:val="0"/>
      </w:numPr>
      <w:tabs>
        <w:tab w:val="clear" w:pos="601"/>
      </w:tabs>
      <w:adjustRightInd/>
      <w:snapToGrid/>
      <w:spacing w:before="240" w:beforeLines="0" w:afterLines="0" w:line="259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Cs w:val="32"/>
    </w:rPr>
  </w:style>
  <w:style w:type="character" w:customStyle="1" w:styleId="26">
    <w:name w:val="标题 3 Char"/>
    <w:basedOn w:val="17"/>
    <w:link w:val="5"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shimeifeng/Library/Containers/com.kingsoft.wpsoffice.mac/Data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Company>MS</Company>
  <Pages>22</Pages>
  <Words>1878</Words>
  <Characters>10709</Characters>
  <Lines>89</Lines>
  <Paragraphs>25</Paragraphs>
  <TotalTime>1</TotalTime>
  <ScaleCrop>false</ScaleCrop>
  <LinksUpToDate>false</LinksUpToDate>
  <CharactersWithSpaces>12562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2019-06-03T13:57:00Z</dcterms:created>
  <dc:creator>Administrator</dc:creator>
  <cp:lastModifiedBy>WPS_1528072398</cp:lastModifiedBy>
  <cp:lastPrinted>2020-06-22T11:08:00Z</cp:lastPrinted>
  <dcterms:modified xsi:type="dcterms:W3CDTF">2024-12-27T10:44:32Z</dcterms:modified>
  <cp:revision>505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B1037F2B14F886539F076E67DBB3040A_42</vt:lpwstr>
  </property>
</Properties>
</file>