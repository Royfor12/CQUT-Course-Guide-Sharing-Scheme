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Times New Roman Regular" w:hAnsi="Times New Roman Regular" w:eastAsia="华文新魏" w:cs="Times New Roman Regular"/>
          <w:b/>
          <w:bCs/>
          <w:sz w:val="52"/>
          <w:szCs w:val="52"/>
        </w:rPr>
      </w:pPr>
      <w:r>
        <w:rPr>
          <w:rFonts w:hint="default" w:ascii="Times New Roman Regular" w:hAnsi="Times New Roman Regular" w:cs="Times New Roman Regular"/>
          <w:color w:val="000000"/>
          <w:sz w:val="24"/>
        </w:rPr>
        <w:t xml:space="preserve">         </w:t>
      </w:r>
    </w:p>
    <w:p>
      <w:pPr>
        <w:jc w:val="center"/>
        <w:rPr>
          <w:rFonts w:hint="default" w:ascii="Times New Roman Regular" w:hAnsi="Times New Roman Regular" w:eastAsia="黑体" w:cs="Times New Roman Regular"/>
          <w:b/>
          <w:bCs/>
          <w:sz w:val="84"/>
          <w:szCs w:val="84"/>
        </w:rPr>
      </w:pPr>
      <w:r>
        <w:rPr>
          <w:rFonts w:hint="default" w:ascii="Times New Roman Regular" w:hAnsi="Times New Roman Regular" w:cs="Times New Roman Regular"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48260</wp:posOffset>
                </wp:positionV>
                <wp:extent cx="3990975" cy="895985"/>
                <wp:effectExtent l="0" t="0" r="22225" b="18415"/>
                <wp:wrapNone/>
                <wp:docPr id="12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990975" cy="895985"/>
                          <a:chOff x="0" y="0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1965" y="267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42.65pt;margin-top:3.8pt;height:70.55pt;width:314.25pt;z-index:251659264;mso-width-relative:page;mso-height-relative:page;" coordsize="6285,1411" o:gfxdata="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/ooooAKKKKACiiigAooooAKKKKACiiigAooooAK&#10;KKKACiiigAooooAKKKKACiiigAooooAKKKKACiiigAooooAKKKKACiiigAooooAKKKKACiiigAoo&#10;ooAKKKKACiiigAooooAKKKKACiiigAooooAKKKKACiiigAooooAKKKKACiiigAooooAKKKKACiii&#10;gAooooAKKKKACiiigAooooAKKKKACiiigAooooAKKKKACiiigAooooAKKKKACiiigAooooAKKSlo&#10;AKKKKACikooAWiiigApFBGcnPpS0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ZoqL7PHu3YOf941L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BpqliOcfhTq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/9lQSwME&#10;FAAAAAgAh07iQMaL+oFUOQAATzkAABUAAABkcnMvbWVkaWEvaW1hZ2UxLmpwZWcBTzmwxv/Y/+AA&#10;EEpGSUYAAQEBANwA3AAA/9sAQwAIBgYHBgUIBwcHCQkICgwUDQwLCwwZEhMPFB0aHx4dGhwcICQu&#10;JyAiLCMcHCg3KSwwMTQ0NB8nOT04MjwuMzQy/9sAQwEJCQkMCwwYDQ0YMiEcITIyMjIyMjIyMjIy&#10;MjIyMjIyMjIyMjIyMjIyMjIyMjIyMjIyMjIyMjIyMjIyMjIyMjIy/8AAEQgA2ADe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">
                <o:lock v:ext="edit" aspectratio="t"/>
                <v:shape id="Picture 3" o:spid="_x0000_s1026" o:spt="75" alt="633758469746283750KmZCWaOQdYlGf6h" type="#_x0000_t75" style="position:absolute;left:0;top:0;height:1411;width:1455;" filled="f" o:preferrelative="t" stroked="f" coordsize="21600,21600" o:gfxdata="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IXw+ym7AAAA2g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7" o:title="633758469746283750KmZCWaOQdYlGf6h"/>
                  <o:lock v:ext="edit" aspectratio="t"/>
                </v:shape>
                <v:shape id="Picture 4" o:spid="_x0000_s1026" o:spt="75" alt="633741041570540000qsZKB576OqRTJ" type="#_x0000_t75" style="position:absolute;left:1965;top:267;height:825;width:4320;" filled="f" o:preferrelative="t" stroked="f" coordsize="21600,21600" o:gfxdata="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FJxRyy7AAAA2g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8" cropleft="1942f" croptop="9977f" cropright="10696f" cropbottom="21379f" o:title="633741041570540000qsZKB576OqRTJ"/>
                  <o:lock v:ext="edit" aspectratio="t"/>
                </v:shape>
              </v:group>
            </w:pict>
          </mc:Fallback>
        </mc:AlternateContent>
      </w:r>
    </w:p>
    <w:p>
      <w:pPr>
        <w:jc w:val="center"/>
        <w:rPr>
          <w:rFonts w:hint="default" w:ascii="Times New Roman Regular" w:hAnsi="Times New Roman Regular" w:eastAsia="黑体" w:cs="Times New Roman Regular"/>
          <w:b/>
          <w:bCs/>
          <w:sz w:val="84"/>
          <w:szCs w:val="84"/>
        </w:rPr>
      </w:pPr>
      <w:r>
        <w:rPr>
          <w:rFonts w:hint="default" w:ascii="Times New Roman Regular" w:hAnsi="Times New Roman Regular" w:eastAsia="黑体" w:cs="Times New Roman Regular"/>
          <w:b/>
          <w:bCs/>
          <w:sz w:val="84"/>
          <w:szCs w:val="84"/>
        </w:rPr>
        <w:t xml:space="preserve">  实验报告</w:t>
      </w:r>
    </w:p>
    <w:p>
      <w:pPr>
        <w:jc w:val="left"/>
        <w:rPr>
          <w:rFonts w:hint="default" w:ascii="Times New Roman Regular" w:hAnsi="Times New Roman Regular" w:eastAsia="黑体" w:cs="Times New Roman Regular"/>
          <w:b/>
          <w:bCs/>
          <w:sz w:val="84"/>
          <w:szCs w:val="84"/>
        </w:rPr>
      </w:pPr>
    </w:p>
    <w:p>
      <w:pPr>
        <w:jc w:val="center"/>
        <w:rPr>
          <w:rFonts w:hint="default" w:ascii="Times New Roman Regular" w:hAnsi="Times New Roman Regular" w:eastAsia="黑体" w:cs="Times New Roman Regular"/>
          <w:b/>
          <w:bCs/>
          <w:sz w:val="84"/>
          <w:szCs w:val="84"/>
        </w:rPr>
      </w:pPr>
    </w:p>
    <w:p>
      <w:pPr>
        <w:rPr>
          <w:rFonts w:hint="default" w:ascii="Times New Roman Regular" w:hAnsi="Times New Roman Regular" w:cs="Times New Roman Regular"/>
          <w:sz w:val="20"/>
          <w:szCs w:val="20"/>
        </w:rPr>
      </w:pPr>
    </w:p>
    <w:p>
      <w:pPr>
        <w:rPr>
          <w:rFonts w:hint="default" w:ascii="Times New Roman Regular" w:hAnsi="Times New Roman Regular" w:cs="Times New Roman Regular"/>
          <w:sz w:val="20"/>
          <w:szCs w:val="20"/>
        </w:rPr>
      </w:pP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课程名称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计算机组成原理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</w:pP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院系名称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计算机科学与工程学院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学    号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12303XXXXXX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姓    名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XXX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      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 xml:space="preserve"> 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任课教师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石 美 凤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   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 xml:space="preserve"> </w:t>
      </w: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</w:pPr>
    </w:p>
    <w:p>
      <w:pPr>
        <w:ind w:left="1966" w:leftChars="602" w:hanging="702" w:hangingChars="195"/>
        <w:rPr>
          <w:rFonts w:hint="default" w:ascii="Times New Roman Regular" w:hAnsi="Times New Roman Regular" w:eastAsia="微软雅黑" w:cs="Times New Roman Regular"/>
          <w:sz w:val="20"/>
          <w:szCs w:val="20"/>
        </w:rPr>
      </w:pPr>
      <w:bookmarkStart w:id="1" w:name="_GoBack"/>
      <w:bookmarkEnd w:id="1"/>
      <w:r>
        <w:rPr>
          <w:rFonts w:hint="default" w:ascii="Times New Roman Regular" w:hAnsi="Times New Roman Regular" w:eastAsia="微软雅黑" w:cs="Times New Roman Regular"/>
          <w:b/>
          <w:sz w:val="36"/>
          <w:szCs w:val="36"/>
        </w:rPr>
        <w:t>时    间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 20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>2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5</w:t>
      </w:r>
      <w:r>
        <w:rPr>
          <w:rFonts w:hint="eastAsia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年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4 </w:t>
      </w:r>
      <w:r>
        <w:rPr>
          <w:rFonts w:hint="eastAsia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月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>——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 xml:space="preserve"> 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>20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>2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5</w:t>
      </w:r>
      <w:r>
        <w:rPr>
          <w:rFonts w:hint="eastAsia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年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6</w:t>
      </w:r>
      <w:r>
        <w:rPr>
          <w:rFonts w:hint="eastAsia" w:ascii="Times New Roman Regular" w:hAnsi="Times New Roman Regular" w:eastAsia="微软雅黑" w:cs="Times New Roman Regular"/>
          <w:b/>
          <w:sz w:val="36"/>
          <w:szCs w:val="36"/>
          <w:u w:val="single"/>
          <w:lang w:val="en-US" w:eastAsia="zh-CN"/>
        </w:rPr>
        <w:t>月</w:t>
      </w:r>
      <w:r>
        <w:rPr>
          <w:rFonts w:hint="default" w:ascii="Times New Roman Regular" w:hAnsi="Times New Roman Regular" w:eastAsia="微软雅黑" w:cs="Times New Roman Regular"/>
          <w:b/>
          <w:sz w:val="36"/>
          <w:szCs w:val="36"/>
          <w:u w:val="single"/>
        </w:rPr>
        <w:t xml:space="preserve"> </w:t>
      </w:r>
    </w:p>
    <w:p>
      <w:pPr>
        <w:rPr>
          <w:rFonts w:hint="default" w:ascii="Times New Roman Regular" w:hAnsi="Times New Roman Regular" w:cs="Times New Roman Regular"/>
          <w:sz w:val="20"/>
          <w:szCs w:val="20"/>
        </w:rPr>
        <w:sectPr>
          <w:footerReference r:id="rId3" w:type="even"/>
          <w:pgSz w:w="11907" w:h="16840"/>
          <w:pgMar w:top="1418" w:right="1134" w:bottom="1418" w:left="1701" w:header="851" w:footer="992" w:gutter="0"/>
          <w:cols w:space="720" w:num="1"/>
          <w:docGrid w:type="linesAndChars" w:linePitch="312" w:charSpace="0"/>
        </w:sectPr>
      </w:pPr>
    </w:p>
    <w:p>
      <w:pPr>
        <w:jc w:val="center"/>
        <w:outlineLvl w:val="0"/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t>实验一 简单电路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一、实验目的</w:t>
      </w:r>
    </w:p>
    <w:p>
      <w:pPr>
        <w:pStyle w:val="15"/>
        <w:numPr>
          <w:ilvl w:val="0"/>
          <w:numId w:val="2"/>
        </w:numPr>
        <w:ind w:left="420" w:leftChars="0" w:firstLine="0"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 xml:space="preserve">熟悉和掌握Quartus </w:t>
      </w:r>
      <w:r>
        <w:rPr>
          <w:rFonts w:hint="default" w:ascii="Times New Roman Regular" w:hAnsi="Times New Roman Regular" w:cs="Times New Roman Regular"/>
        </w:rPr>
        <w:t>II集成开发环境</w:t>
      </w:r>
      <w:r>
        <w:rPr>
          <w:rFonts w:hint="default" w:ascii="Times New Roman Regular" w:hAnsi="Times New Roman Regular" w:cs="Times New Roman Regular"/>
          <w:kern w:val="0"/>
          <w:szCs w:val="21"/>
        </w:rPr>
        <w:t>及使用方法；</w:t>
      </w:r>
    </w:p>
    <w:p>
      <w:pPr>
        <w:pStyle w:val="15"/>
        <w:numPr>
          <w:ilvl w:val="0"/>
          <w:numId w:val="2"/>
        </w:numPr>
        <w:ind w:left="420" w:leftChars="0" w:firstLine="0"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掌握基于图编辑器的顶层实体设计；</w:t>
      </w:r>
    </w:p>
    <w:p>
      <w:pPr>
        <w:pStyle w:val="15"/>
        <w:numPr>
          <w:ilvl w:val="0"/>
          <w:numId w:val="2"/>
        </w:numPr>
        <w:ind w:left="420" w:leftChars="0" w:firstLine="0"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掌握从设计输入到硬件配置的完整设计流程；</w:t>
      </w:r>
    </w:p>
    <w:p>
      <w:pPr>
        <w:pStyle w:val="15"/>
        <w:numPr>
          <w:ilvl w:val="0"/>
          <w:numId w:val="2"/>
        </w:numPr>
        <w:ind w:left="420" w:leftChars="0" w:firstLine="0"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掌握</w:t>
      </w:r>
      <w:r>
        <w:rPr>
          <w:rFonts w:hint="default" w:ascii="Times New Roman Regular" w:hAnsi="Times New Roman Regular" w:cs="Times New Roman Regular"/>
        </w:rPr>
        <w:t>Cyclone V</w:t>
      </w:r>
      <w:r>
        <w:rPr>
          <w:rFonts w:hint="default" w:ascii="Times New Roman Regular" w:hAnsi="Times New Roman Regular" w:cs="Times New Roman Regular"/>
          <w:kern w:val="0"/>
          <w:szCs w:val="21"/>
        </w:rPr>
        <w:t>实验箱组成；</w:t>
      </w:r>
    </w:p>
    <w:p>
      <w:pPr>
        <w:pStyle w:val="15"/>
        <w:numPr>
          <w:ilvl w:val="0"/>
          <w:numId w:val="2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熟悉使用VHDL硬件描述语言</w:t>
      </w:r>
      <w:r>
        <w:rPr>
          <w:rFonts w:hint="default" w:ascii="Times New Roman Regular" w:hAnsi="Times New Roman Regular" w:cs="Times New Roman Regular"/>
          <w:kern w:val="0"/>
          <w:szCs w:val="21"/>
        </w:rPr>
        <w:t>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二、实验环境</w:t>
      </w:r>
    </w:p>
    <w:p>
      <w:pPr>
        <w:numPr>
          <w:numId w:val="0"/>
        </w:numPr>
        <w:ind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本实验的实验环境为Altera Quartus II 软件和Altera Cyclone V Starter 工具箱。实验平台要点如下： 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Cyclone V是Altera FPGAs家族的一类，它面向低功耗应用。Cyclone V GX 5CSEMA5F31C6芯片有不同的转换器，按钮，LED灯，七段显示器，HDMI接口，SD卡读卡器以及其他链接等。Cyclone V GX 5CSEMA5F31C6是Starter工具箱的重要组件。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测试台包含在测试设备（DUT）和用于仿真的模拟输入。这可以用于测试功能行为和计时行为。我们还可以采用测试台来分配Starter工具箱上相关信号的引脚名称，用force文件来包含仿真模拟输入</w:t>
      </w:r>
      <w:r>
        <w:rPr>
          <w:rFonts w:hint="default" w:ascii="Times New Roman Regular" w:hAnsi="Times New Roman Regular" w:cs="Times New Roman Regular"/>
        </w:rPr>
        <w:t>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三、实验内容</w:t>
      </w:r>
    </w:p>
    <w:p>
      <w:pPr>
        <w:pStyle w:val="15"/>
        <w:numPr>
          <w:ilvl w:val="0"/>
          <w:numId w:val="4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4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numId w:val="0"/>
        </w:numPr>
        <w:ind w:left="420" w:leftChars="0"/>
        <w:rPr>
          <w:rFonts w:hint="default" w:ascii="Times New Roman Regular" w:hAnsi="Times New Roman Regular" w:eastAsia="宋体" w:cs="Times New Roman Regular"/>
          <w:kern w:val="0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四、实验步骤</w:t>
      </w:r>
    </w:p>
    <w:p>
      <w:pPr>
        <w:pStyle w:val="15"/>
        <w:numPr>
          <w:ilvl w:val="0"/>
          <w:numId w:val="5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5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numId w:val="0"/>
        </w:numPr>
        <w:ind w:left="420" w:leftChars="0"/>
        <w:rPr>
          <w:rFonts w:hint="default" w:ascii="Times New Roman Regular" w:hAnsi="Times New Roman Regular" w:cs="Times New Roman Regular"/>
          <w:kern w:val="0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ilvl w:val="0"/>
          <w:numId w:val="6"/>
        </w:num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实验结果与分析</w:t>
      </w:r>
    </w:p>
    <w:p>
      <w:pPr>
        <w:pStyle w:val="15"/>
        <w:numPr>
          <w:ilvl w:val="0"/>
          <w:numId w:val="7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7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ilvl w:val="0"/>
          <w:numId w:val="6"/>
        </w:num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心得体会</w:t>
      </w:r>
    </w:p>
    <w:p>
      <w:pPr>
        <w:pStyle w:val="15"/>
        <w:numPr>
          <w:ilvl w:val="0"/>
          <w:numId w:val="8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8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br w:type="page"/>
      </w:r>
    </w:p>
    <w:p>
      <w:pPr>
        <w:jc w:val="center"/>
        <w:outlineLvl w:val="0"/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t>实验二 运算器组成实验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一、实验目的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掌握运算器基本工作原理；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掌握运算溢出检测的原理和实现方法；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熟悉运算器的数据传输通路</w:t>
      </w:r>
      <w:r>
        <w:rPr>
          <w:rFonts w:hint="default" w:ascii="Times New Roman Regular" w:hAnsi="Times New Roman Regular" w:cs="Times New Roman Regular" w:eastAsiaTheme="minorEastAsia"/>
        </w:rPr>
        <w:t>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szCs w:val="21"/>
        </w:rPr>
        <w:t>利用VHDL语言实现AC寄存器；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szCs w:val="21"/>
        </w:rPr>
        <w:t>利用VHDL语言实现74LS181的算术运算及逻辑运算功能；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szCs w:val="21"/>
        </w:rPr>
        <w:t>掌握Quartus II的编译及仿真过程；</w:t>
      </w:r>
    </w:p>
    <w:p>
      <w:pPr>
        <w:pStyle w:val="15"/>
        <w:numPr>
          <w:ilvl w:val="0"/>
          <w:numId w:val="9"/>
        </w:numPr>
        <w:ind w:left="420" w:leftChars="0" w:firstLine="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在Cyclone V FPGA板上进行功能演示。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二、实验环境</w:t>
      </w:r>
    </w:p>
    <w:p>
      <w:pPr>
        <w:numPr>
          <w:numId w:val="0"/>
        </w:numPr>
        <w:ind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本实验的实验环境为Altera Quartus II 软件和Altera Cyclone V Starter 工具箱。实验平台要点如下： 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Cyclone V是Altera FPGAs家族的一类，它面向低功耗应用。Cyclone V GX 5CSEMA5F31C6芯片有不同的转换器，按钮，LED灯，七段显示器，HDMI接口，SD卡读卡器以及其他链接等。Cyclone V GX 5CSEMA5F31C6是Starter工具箱的重要组件。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测试台包含在测试设备（DUT）和用于仿真的模拟输入。这可以用于测试功能行为和计时行为。我们还可以采用测试台来分配Starter工具箱上相关信号的引脚名称，用force文件来包含仿真模拟输入</w:t>
      </w:r>
      <w:r>
        <w:rPr>
          <w:rFonts w:hint="default" w:ascii="Times New Roman Regular" w:hAnsi="Times New Roman Regular" w:cs="Times New Roman Regular"/>
        </w:rPr>
        <w:t>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三、</w:t>
      </w:r>
      <w:r>
        <w:rPr>
          <w:rFonts w:hint="default" w:ascii="Times New Roman Regular" w:hAnsi="Times New Roman Regular" w:eastAsia="楷体" w:cs="Times New Roman Regular"/>
          <w:sz w:val="32"/>
        </w:rPr>
        <w:t>实验内容</w:t>
      </w:r>
    </w:p>
    <w:p>
      <w:pPr>
        <w:pStyle w:val="15"/>
        <w:numPr>
          <w:ilvl w:val="0"/>
          <w:numId w:val="10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0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宋体" w:cs="Times New Roman Regular"/>
          <w:kern w:val="0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四、实验步骤</w:t>
      </w:r>
    </w:p>
    <w:p>
      <w:pPr>
        <w:pStyle w:val="15"/>
        <w:numPr>
          <w:ilvl w:val="0"/>
          <w:numId w:val="11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1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cs="Times New Roman Regular"/>
          <w:kern w:val="0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五、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实验结果与分析</w:t>
      </w:r>
    </w:p>
    <w:p>
      <w:pPr>
        <w:pStyle w:val="15"/>
        <w:numPr>
          <w:ilvl w:val="0"/>
          <w:numId w:val="12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2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numId w:val="0"/>
        </w:num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六、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心得体会</w:t>
      </w:r>
    </w:p>
    <w:p>
      <w:pPr>
        <w:pStyle w:val="15"/>
        <w:numPr>
          <w:ilvl w:val="0"/>
          <w:numId w:val="13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3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numId w:val="0"/>
        </w:numPr>
        <w:outlineLvl w:val="1"/>
        <w:rPr>
          <w:rFonts w:hint="default" w:ascii="Times New Roman Regular" w:hAnsi="Times New Roman Regular" w:cs="Times New Roman Regular" w:eastAsiaTheme="minorEastAsia"/>
          <w:sz w:val="32"/>
        </w:rPr>
      </w:pPr>
    </w:p>
    <w:p>
      <w:pP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br w:type="page"/>
      </w:r>
    </w:p>
    <w:p>
      <w:pPr>
        <w:jc w:val="center"/>
        <w:outlineLvl w:val="0"/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t>实验三 存储器运算器综合实验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一、实验目的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熟悉</w:t>
      </w:r>
      <w:r>
        <w:rPr>
          <w:rFonts w:hint="default" w:ascii="Times New Roman Regular" w:hAnsi="Times New Roman Regular" w:cs="Times New Roman Regular"/>
        </w:rPr>
        <w:t>数据</w:t>
      </w:r>
      <w:r>
        <w:rPr>
          <w:rFonts w:hint="default" w:ascii="Times New Roman Regular" w:hAnsi="Times New Roman Regular" w:cs="Times New Roman Regular"/>
        </w:rPr>
        <w:t>通路构成</w:t>
      </w:r>
      <w:r>
        <w:rPr>
          <w:rFonts w:hint="default" w:ascii="Times New Roman Regular" w:hAnsi="Times New Roman Regular" w:cs="Times New Roman Regular"/>
        </w:rPr>
        <w:t>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bookmarkStart w:id="0" w:name="_Hlk33042785"/>
      <w:r>
        <w:rPr>
          <w:rFonts w:hint="default" w:ascii="Times New Roman Regular" w:hAnsi="Times New Roman Regular" w:cs="Times New Roman Regular"/>
        </w:rPr>
        <w:t>了解MegaWizard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</w:rPr>
        <w:t>Plug-in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</w:rPr>
        <w:t>Manager，学会用其创建元件；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掌握lpm_counter的设置，作为计数器的工作特性和配置方法；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掌握lpm_latch的设置，作为锁存器的工作特性和配置方法；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掌握ROM的设置，作为只读存储器ROM的工作特性和配置方法；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掌握用文本编辑器编辑mif文件，学习将程序代码以mif格式文件加载于ROM 中；</w:t>
      </w:r>
    </w:p>
    <w:p>
      <w:pPr>
        <w:pStyle w:val="15"/>
        <w:numPr>
          <w:ilvl w:val="0"/>
          <w:numId w:val="14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掌握RAM的功能、参数设置和使用方法。</w:t>
      </w:r>
    </w:p>
    <w:bookmarkEnd w:id="0"/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二、实验环境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本实验的实验环境为Altera Quartus II 软件和Altera Cyclone V Starter 工具箱。实验平台要点如下： 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Cyclone V是Altera FPGAs家族的一类，它面向低功耗应用。Cyclone V GX 5CSEMA5F31C6芯片有不同的转换器，按钮，LED灯，七段显示器，HDMI接口，SD卡读卡器以及其他链接等。Cyclone V GX 5CSEMA5F31C6是Starter工具箱的重要组件。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测试台包含在测试设备（DUT）和用于仿真的模拟输入。这可以用于测试功能行为和计时行为。我们还可以采用测试台来分配Starter工具箱上相关信号的引脚名称，用force文件来包含仿真模拟输入。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三、实验内容</w:t>
      </w:r>
    </w:p>
    <w:p>
      <w:pPr>
        <w:pStyle w:val="15"/>
        <w:numPr>
          <w:ilvl w:val="0"/>
          <w:numId w:val="15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5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宋体" w:cs="Times New Roman Regular"/>
          <w:kern w:val="0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四、实验步骤</w:t>
      </w:r>
    </w:p>
    <w:p>
      <w:pPr>
        <w:pStyle w:val="15"/>
        <w:numPr>
          <w:ilvl w:val="0"/>
          <w:numId w:val="16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6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cs="Times New Roman Regular"/>
          <w:kern w:val="0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五、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实验结果与分析</w:t>
      </w:r>
    </w:p>
    <w:p>
      <w:pPr>
        <w:pStyle w:val="15"/>
        <w:numPr>
          <w:ilvl w:val="0"/>
          <w:numId w:val="17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7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ilvl w:val="0"/>
          <w:numId w:val="0"/>
        </w:num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六、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心得体会</w:t>
      </w:r>
    </w:p>
    <w:p>
      <w:pPr>
        <w:pStyle w:val="15"/>
        <w:numPr>
          <w:ilvl w:val="0"/>
          <w:numId w:val="18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18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keepLines/>
        <w:numPr>
          <w:ilvl w:val="0"/>
          <w:numId w:val="0"/>
        </w:numPr>
        <w:snapToGrid w:val="0"/>
        <w:spacing w:line="360" w:lineRule="auto"/>
        <w:ind w:left="0" w:leftChars="0" w:firstLine="367" w:firstLineChars="175"/>
        <w:rPr>
          <w:rFonts w:hint="default" w:ascii="Times New Roman Regular" w:hAnsi="Times New Roman Regular" w:eastAsia="宋体" w:cs="Times New Roman Regular"/>
          <w:sz w:val="21"/>
          <w:szCs w:val="21"/>
          <w:lang w:eastAsia="zh-CN"/>
        </w:rPr>
      </w:pPr>
    </w:p>
    <w:p>
      <w:pPr>
        <w:spacing w:line="400" w:lineRule="exact"/>
        <w:outlineLvl w:val="1"/>
        <w:rPr>
          <w:rFonts w:hint="default" w:ascii="Times New Roman Regular" w:hAnsi="Times New Roman Regular" w:eastAsia="楷体" w:cs="Times New Roman Regular"/>
          <w:sz w:val="24"/>
        </w:rPr>
      </w:pPr>
      <w:r>
        <w:rPr>
          <w:rFonts w:hint="default" w:ascii="Times New Roman Regular" w:hAnsi="Times New Roman Regular" w:eastAsia="楷体" w:cs="Times New Roman Regular"/>
          <w:sz w:val="24"/>
        </w:rPr>
        <w:br w:type="page"/>
      </w:r>
    </w:p>
    <w:p>
      <w:pPr>
        <w:jc w:val="center"/>
        <w:outlineLvl w:val="0"/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32"/>
          <w:szCs w:val="32"/>
        </w:rPr>
        <w:t>实验四 控制器综合实验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一、实验目的</w:t>
      </w:r>
    </w:p>
    <w:p>
      <w:pPr>
        <w:pStyle w:val="15"/>
        <w:numPr>
          <w:ilvl w:val="0"/>
          <w:numId w:val="19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理解总线系统的原理和作用。</w:t>
      </w:r>
    </w:p>
    <w:p>
      <w:pPr>
        <w:pStyle w:val="15"/>
        <w:numPr>
          <w:ilvl w:val="0"/>
          <w:numId w:val="19"/>
        </w:numPr>
        <w:ind w:left="420" w:leftChars="0" w:firstLine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进一步加深对运算器、存储器及时序电路的理解。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了解MegaWizard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</w:rPr>
        <w:t>Plug-in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</w:rPr>
        <w:t>Manager，学会用其创建元件；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掌握lpm_mux的设置，作为多路选择器的工作特性和配置方法；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Cs w:val="21"/>
        </w:rPr>
        <w:t>利用VHDL语言实现PC寄存器；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Cs w:val="21"/>
        </w:rPr>
        <w:t>利用VHDL语言实现译码器；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掌握硬布线控制器设计原理</w:t>
      </w:r>
      <w:r>
        <w:rPr>
          <w:rFonts w:hint="default" w:ascii="Times New Roman Regular" w:hAnsi="Times New Roman Regular" w:cs="Times New Roman Regular"/>
        </w:rPr>
        <w:t>；</w:t>
      </w:r>
    </w:p>
    <w:p>
      <w:pPr>
        <w:pStyle w:val="15"/>
        <w:numPr>
          <w:ilvl w:val="0"/>
          <w:numId w:val="19"/>
        </w:numPr>
        <w:ind w:left="780" w:leftChars="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为整机实验以及课程设计做准备。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二、实验环境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本实验的实验环境为Altera Quartus II 软件和Altera Cyclone V Starter 工具箱。实验平台要点如下： 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Cyclone V是Altera FPGAs家族的一类，它面向低功耗应用。Cyclone V GX 5CSEMA5F31C6芯片有不同的转换器，按钮，LED灯，七段显示器，HDMI接口，SD卡读卡器以及其他链接等。Cyclone V GX 5CSEMA5F31C6是Starter工具箱的重要组件。</w:t>
      </w:r>
    </w:p>
    <w:p>
      <w:pPr>
        <w:numPr>
          <w:ilvl w:val="0"/>
          <w:numId w:val="3"/>
        </w:num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测试台包含在测试设备（DUT）和用于仿真的模拟输入。这可以用于测试功能行为和计时行为。我们还可以采用测试台来分配Starter工具箱上相关信号的引脚名称，用force文件来包含仿真模拟输入。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eastAsia="楷体" w:cs="Times New Roman Regular"/>
          <w:sz w:val="32"/>
        </w:rPr>
        <w:t>三、实验内容</w:t>
      </w:r>
    </w:p>
    <w:p>
      <w:pPr>
        <w:pStyle w:val="15"/>
        <w:numPr>
          <w:ilvl w:val="0"/>
          <w:numId w:val="20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20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宋体" w:cs="Times New Roman Regular"/>
          <w:kern w:val="0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四、实验步骤</w:t>
      </w:r>
    </w:p>
    <w:p>
      <w:pPr>
        <w:pStyle w:val="15"/>
        <w:numPr>
          <w:ilvl w:val="0"/>
          <w:numId w:val="21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21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cs="Times New Roman Regular"/>
          <w:kern w:val="0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outlineLvl w:val="1"/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五、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实验结果与分析</w:t>
      </w:r>
    </w:p>
    <w:p>
      <w:pPr>
        <w:pStyle w:val="15"/>
        <w:numPr>
          <w:ilvl w:val="0"/>
          <w:numId w:val="22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22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numPr>
          <w:ilvl w:val="0"/>
          <w:numId w:val="0"/>
        </w:numPr>
        <w:outlineLvl w:val="1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eastAsia" w:ascii="Times New Roman Regular" w:hAnsi="Times New Roman Regular" w:eastAsia="楷体" w:cs="Times New Roman Regular"/>
          <w:sz w:val="32"/>
          <w:lang w:val="en-US" w:eastAsia="zh-CN"/>
        </w:rPr>
        <w:t>六、</w:t>
      </w:r>
      <w:r>
        <w:rPr>
          <w:rFonts w:hint="default" w:ascii="Times New Roman Regular" w:hAnsi="Times New Roman Regular" w:eastAsia="楷体" w:cs="Times New Roman Regular"/>
          <w:sz w:val="32"/>
          <w:lang w:val="en-US" w:eastAsia="zh-CN"/>
        </w:rPr>
        <w:t>心得体会</w:t>
      </w:r>
    </w:p>
    <w:p>
      <w:pPr>
        <w:pStyle w:val="15"/>
        <w:numPr>
          <w:ilvl w:val="0"/>
          <w:numId w:val="23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23"/>
        </w:numPr>
        <w:ind w:firstLineChars="0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pStyle w:val="15"/>
        <w:numPr>
          <w:ilvl w:val="0"/>
          <w:numId w:val="0"/>
        </w:numPr>
        <w:ind w:left="420" w:leftChars="0"/>
        <w:rPr>
          <w:rFonts w:hint="default" w:ascii="Times New Roman Regular" w:hAnsi="Times New Roman Regular" w:eastAsia="楷体" w:cs="Times New Roman Regular"/>
          <w:sz w:val="32"/>
        </w:rPr>
      </w:pPr>
      <w:r>
        <w:rPr>
          <w:rFonts w:hint="default" w:ascii="Times New Roman Regular" w:hAnsi="Times New Roman Regular" w:cs="Times New Roman Regular"/>
          <w:kern w:val="0"/>
          <w:szCs w:val="21"/>
          <w:lang w:val="en-US" w:eastAsia="zh-CN"/>
        </w:rPr>
        <w:t>... ...</w:t>
      </w:r>
    </w:p>
    <w:p>
      <w:pPr>
        <w:spacing w:line="400" w:lineRule="exact"/>
        <w:rPr>
          <w:rFonts w:hint="default" w:ascii="Times New Roman Regular" w:hAnsi="Times New Roman Regular" w:eastAsia="楷体" w:cs="Times New Roman Regular"/>
          <w:color w:val="FF0000"/>
          <w:sz w:val="24"/>
        </w:rPr>
      </w:pPr>
    </w:p>
    <w:sectPr>
      <w:headerReference r:id="rId4" w:type="default"/>
      <w:footerReference r:id="rId5" w:type="default"/>
      <w:pgSz w:w="11907" w:h="16840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aling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3"/>
        <w:sz w:val="17"/>
        <w:szCs w:val="17"/>
      </w:rPr>
    </w:pPr>
    <w:r>
      <w:rPr>
        <w:sz w:val="17"/>
        <w:szCs w:val="17"/>
      </w:rPr>
      <w:fldChar w:fldCharType="begin"/>
    </w:r>
    <w:r>
      <w:rPr>
        <w:rStyle w:val="13"/>
        <w:sz w:val="17"/>
        <w:szCs w:val="17"/>
      </w:rPr>
      <w:instrText xml:space="preserve">PAGE  </w:instrText>
    </w:r>
    <w:r>
      <w:rPr>
        <w:sz w:val="17"/>
        <w:szCs w:val="17"/>
      </w:rPr>
      <w:fldChar w:fldCharType="end"/>
    </w:r>
  </w:p>
  <w:p>
    <w:pPr>
      <w:pStyle w:val="8"/>
      <w:ind w:right="360"/>
      <w:rPr>
        <w:sz w:val="17"/>
        <w:szCs w:val="1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both"/>
    </w:pPr>
    <w:r>
      <w:rPr>
        <w:rFonts w:hint="eastAsia"/>
      </w:rPr>
      <w:t>重庆理工大学实验报告                                                      计算机组成原理实验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EAF6D"/>
    <w:multiLevelType w:val="multilevel"/>
    <w:tmpl w:val="9DEEAF6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CFFBCEF1"/>
    <w:multiLevelType w:val="multilevel"/>
    <w:tmpl w:val="CFFBCEF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D9591D70"/>
    <w:multiLevelType w:val="multilevel"/>
    <w:tmpl w:val="D9591D7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E7FF6DE0"/>
    <w:multiLevelType w:val="multilevel"/>
    <w:tmpl w:val="E7FF6DE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EDBFB9BC"/>
    <w:multiLevelType w:val="singleLevel"/>
    <w:tmpl w:val="EDBFB9B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3AFFB88"/>
    <w:multiLevelType w:val="multilevel"/>
    <w:tmpl w:val="F3AFFB8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F7BE4585"/>
    <w:multiLevelType w:val="multilevel"/>
    <w:tmpl w:val="F7BE458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FA4FD2AE"/>
    <w:multiLevelType w:val="multilevel"/>
    <w:tmpl w:val="FA4FD2A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FEFC440D"/>
    <w:multiLevelType w:val="multilevel"/>
    <w:tmpl w:val="FEFC440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FF7A1E6E"/>
    <w:multiLevelType w:val="multilevel"/>
    <w:tmpl w:val="FF7A1E6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620" w:hanging="420"/>
      </w:pPr>
    </w:lvl>
  </w:abstractNum>
  <w:abstractNum w:abstractNumId="10">
    <w:nsid w:val="FFF2471D"/>
    <w:multiLevelType w:val="multilevel"/>
    <w:tmpl w:val="FFF2471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FFFAA77C"/>
    <w:multiLevelType w:val="multilevel"/>
    <w:tmpl w:val="FFFAA77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FFFBE399"/>
    <w:multiLevelType w:val="multilevel"/>
    <w:tmpl w:val="FFFBE39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FFFFD7C0"/>
    <w:multiLevelType w:val="multilevel"/>
    <w:tmpl w:val="FFFFD7C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00000014"/>
    <w:multiLevelType w:val="multilevel"/>
    <w:tmpl w:val="00000014"/>
    <w:lvl w:ilvl="0" w:tentative="0">
      <w:start w:val="1"/>
      <w:numFmt w:val="decimal"/>
      <w:pStyle w:val="2"/>
      <w:lvlText w:val="%1"/>
      <w:lvlJc w:val="left"/>
      <w:pPr>
        <w:tabs>
          <w:tab w:val="left" w:pos="601"/>
        </w:tabs>
        <w:ind w:left="601" w:hanging="601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576" w:hanging="463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193"/>
        </w:tabs>
        <w:ind w:left="833" w:hanging="55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558"/>
        </w:tabs>
        <w:ind w:left="2722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5">
    <w:nsid w:val="186B6505"/>
    <w:multiLevelType w:val="multilevel"/>
    <w:tmpl w:val="186B650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620" w:hanging="420"/>
      </w:pPr>
    </w:lvl>
  </w:abstractNum>
  <w:abstractNum w:abstractNumId="16">
    <w:nsid w:val="1A184113"/>
    <w:multiLevelType w:val="multilevel"/>
    <w:tmpl w:val="1A18411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620" w:hanging="420"/>
      </w:pPr>
    </w:lvl>
  </w:abstractNum>
  <w:abstractNum w:abstractNumId="17">
    <w:nsid w:val="3FFE2CEE"/>
    <w:multiLevelType w:val="multilevel"/>
    <w:tmpl w:val="3FFE2CE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620" w:hanging="420"/>
      </w:pPr>
    </w:lvl>
  </w:abstractNum>
  <w:abstractNum w:abstractNumId="18">
    <w:nsid w:val="47CF05C5"/>
    <w:multiLevelType w:val="multilevel"/>
    <w:tmpl w:val="47CF0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1875BD5"/>
    <w:multiLevelType w:val="multilevel"/>
    <w:tmpl w:val="51875BD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567F3AF0"/>
    <w:multiLevelType w:val="multilevel"/>
    <w:tmpl w:val="567F3AF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FFA01C6"/>
    <w:multiLevelType w:val="multilevel"/>
    <w:tmpl w:val="6FFA01C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7CF92CF4"/>
    <w:multiLevelType w:val="multilevel"/>
    <w:tmpl w:val="7CF92CF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4"/>
  </w:num>
  <w:num w:numId="2">
    <w:abstractNumId w:val="16"/>
  </w:num>
  <w:num w:numId="3">
    <w:abstractNumId w:val="18"/>
  </w:num>
  <w:num w:numId="4">
    <w:abstractNumId w:val="19"/>
  </w:num>
  <w:num w:numId="5">
    <w:abstractNumId w:val="22"/>
  </w:num>
  <w:num w:numId="6">
    <w:abstractNumId w:val="4"/>
  </w:num>
  <w:num w:numId="7">
    <w:abstractNumId w:val="0"/>
  </w:num>
  <w:num w:numId="8">
    <w:abstractNumId w:val="12"/>
  </w:num>
  <w:num w:numId="9">
    <w:abstractNumId w:val="9"/>
  </w:num>
  <w:num w:numId="10">
    <w:abstractNumId w:val="21"/>
  </w:num>
  <w:num w:numId="11">
    <w:abstractNumId w:val="11"/>
  </w:num>
  <w:num w:numId="12">
    <w:abstractNumId w:val="3"/>
  </w:num>
  <w:num w:numId="13">
    <w:abstractNumId w:val="1"/>
  </w:num>
  <w:num w:numId="14">
    <w:abstractNumId w:val="15"/>
  </w:num>
  <w:num w:numId="15">
    <w:abstractNumId w:val="5"/>
  </w:num>
  <w:num w:numId="16">
    <w:abstractNumId w:val="7"/>
  </w:num>
  <w:num w:numId="17">
    <w:abstractNumId w:val="13"/>
  </w:num>
  <w:num w:numId="18">
    <w:abstractNumId w:val="10"/>
  </w:num>
  <w:num w:numId="19">
    <w:abstractNumId w:val="17"/>
  </w:num>
  <w:num w:numId="20">
    <w:abstractNumId w:val="8"/>
  </w:num>
  <w:num w:numId="21">
    <w:abstractNumId w:val="2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kYTM5NmQ1YTFlYzA1ZmFmNzE4OWI0NGVmODYxOGMifQ=="/>
  </w:docVars>
  <w:rsids>
    <w:rsidRoot w:val="72C1490E"/>
    <w:rsid w:val="000144AE"/>
    <w:rsid w:val="00026015"/>
    <w:rsid w:val="00052EF6"/>
    <w:rsid w:val="0005596D"/>
    <w:rsid w:val="00070245"/>
    <w:rsid w:val="00094EED"/>
    <w:rsid w:val="000A0FDD"/>
    <w:rsid w:val="000F3123"/>
    <w:rsid w:val="00163C30"/>
    <w:rsid w:val="00164EDB"/>
    <w:rsid w:val="001714F4"/>
    <w:rsid w:val="001A3559"/>
    <w:rsid w:val="001D30EB"/>
    <w:rsid w:val="00237E9E"/>
    <w:rsid w:val="0026795E"/>
    <w:rsid w:val="002A129A"/>
    <w:rsid w:val="002B1521"/>
    <w:rsid w:val="00344E7E"/>
    <w:rsid w:val="0038102B"/>
    <w:rsid w:val="00392974"/>
    <w:rsid w:val="003C3705"/>
    <w:rsid w:val="003E7157"/>
    <w:rsid w:val="00402445"/>
    <w:rsid w:val="00444336"/>
    <w:rsid w:val="0046351D"/>
    <w:rsid w:val="004929BF"/>
    <w:rsid w:val="004C630F"/>
    <w:rsid w:val="004D57B9"/>
    <w:rsid w:val="00510BF4"/>
    <w:rsid w:val="0052166F"/>
    <w:rsid w:val="0052551B"/>
    <w:rsid w:val="00535DFF"/>
    <w:rsid w:val="005517E0"/>
    <w:rsid w:val="00583C65"/>
    <w:rsid w:val="005944DE"/>
    <w:rsid w:val="005C0EB9"/>
    <w:rsid w:val="005C3ADD"/>
    <w:rsid w:val="005C5D69"/>
    <w:rsid w:val="005E7CEF"/>
    <w:rsid w:val="00600624"/>
    <w:rsid w:val="00640A82"/>
    <w:rsid w:val="006A31AA"/>
    <w:rsid w:val="006C4BAF"/>
    <w:rsid w:val="00755682"/>
    <w:rsid w:val="007C4727"/>
    <w:rsid w:val="007D07AA"/>
    <w:rsid w:val="00803EF6"/>
    <w:rsid w:val="00807B69"/>
    <w:rsid w:val="00827B99"/>
    <w:rsid w:val="00840035"/>
    <w:rsid w:val="008536F5"/>
    <w:rsid w:val="00857725"/>
    <w:rsid w:val="00872B96"/>
    <w:rsid w:val="008F58E3"/>
    <w:rsid w:val="0092709C"/>
    <w:rsid w:val="00951E06"/>
    <w:rsid w:val="00970424"/>
    <w:rsid w:val="00987E62"/>
    <w:rsid w:val="009B30A2"/>
    <w:rsid w:val="009F448F"/>
    <w:rsid w:val="00A05A4D"/>
    <w:rsid w:val="00A13873"/>
    <w:rsid w:val="00A22D0F"/>
    <w:rsid w:val="00A454B2"/>
    <w:rsid w:val="00A5485C"/>
    <w:rsid w:val="00A9601B"/>
    <w:rsid w:val="00AB6A00"/>
    <w:rsid w:val="00AC0F0F"/>
    <w:rsid w:val="00AD253E"/>
    <w:rsid w:val="00B33251"/>
    <w:rsid w:val="00B418F8"/>
    <w:rsid w:val="00BB74CC"/>
    <w:rsid w:val="00BC4666"/>
    <w:rsid w:val="00BC6B1E"/>
    <w:rsid w:val="00BF3AD9"/>
    <w:rsid w:val="00C1479D"/>
    <w:rsid w:val="00C34270"/>
    <w:rsid w:val="00C54D6C"/>
    <w:rsid w:val="00C76C55"/>
    <w:rsid w:val="00C86670"/>
    <w:rsid w:val="00C94A39"/>
    <w:rsid w:val="00CD25D2"/>
    <w:rsid w:val="00D03FA9"/>
    <w:rsid w:val="00D33FF2"/>
    <w:rsid w:val="00D542FC"/>
    <w:rsid w:val="00D70A5C"/>
    <w:rsid w:val="00D77BB5"/>
    <w:rsid w:val="00D818DE"/>
    <w:rsid w:val="00D9031C"/>
    <w:rsid w:val="00DC2B0F"/>
    <w:rsid w:val="00DF06FD"/>
    <w:rsid w:val="00E576F6"/>
    <w:rsid w:val="00E619E9"/>
    <w:rsid w:val="00EA4CB5"/>
    <w:rsid w:val="00EB2AF8"/>
    <w:rsid w:val="00ED3A77"/>
    <w:rsid w:val="00F07E6B"/>
    <w:rsid w:val="00F11BAF"/>
    <w:rsid w:val="00F57DAC"/>
    <w:rsid w:val="00F84139"/>
    <w:rsid w:val="00F9216B"/>
    <w:rsid w:val="00F950D9"/>
    <w:rsid w:val="00FC2386"/>
    <w:rsid w:val="00FC514E"/>
    <w:rsid w:val="00FE7817"/>
    <w:rsid w:val="01FB3959"/>
    <w:rsid w:val="0D6E144A"/>
    <w:rsid w:val="11E9219A"/>
    <w:rsid w:val="139E7761"/>
    <w:rsid w:val="16001F03"/>
    <w:rsid w:val="18241E46"/>
    <w:rsid w:val="1CA44144"/>
    <w:rsid w:val="1CBD6271"/>
    <w:rsid w:val="1D7F8C64"/>
    <w:rsid w:val="28AC5FA3"/>
    <w:rsid w:val="2A094D30"/>
    <w:rsid w:val="2BFE290D"/>
    <w:rsid w:val="2CE30A35"/>
    <w:rsid w:val="324C40AF"/>
    <w:rsid w:val="33BA29F5"/>
    <w:rsid w:val="34A75871"/>
    <w:rsid w:val="38FFA3E5"/>
    <w:rsid w:val="39A06BB2"/>
    <w:rsid w:val="3A5261B6"/>
    <w:rsid w:val="3C1A6A32"/>
    <w:rsid w:val="3EEA300B"/>
    <w:rsid w:val="3F2F0B45"/>
    <w:rsid w:val="40CC7002"/>
    <w:rsid w:val="44406A3F"/>
    <w:rsid w:val="45EC2D53"/>
    <w:rsid w:val="4A5444AF"/>
    <w:rsid w:val="529D3D07"/>
    <w:rsid w:val="57A756C2"/>
    <w:rsid w:val="57D40338"/>
    <w:rsid w:val="59287D7D"/>
    <w:rsid w:val="59F900A2"/>
    <w:rsid w:val="5BFC5BF3"/>
    <w:rsid w:val="5EBD02FD"/>
    <w:rsid w:val="620D2908"/>
    <w:rsid w:val="675835B5"/>
    <w:rsid w:val="6D535020"/>
    <w:rsid w:val="6F7D3C6D"/>
    <w:rsid w:val="72C1490E"/>
    <w:rsid w:val="72D61520"/>
    <w:rsid w:val="74BE0499"/>
    <w:rsid w:val="78CF3675"/>
    <w:rsid w:val="79B9AC00"/>
    <w:rsid w:val="7A752E76"/>
    <w:rsid w:val="7B693EAD"/>
    <w:rsid w:val="7B7FA056"/>
    <w:rsid w:val="7EAEE018"/>
    <w:rsid w:val="7F6FE208"/>
    <w:rsid w:val="7F7ED640"/>
    <w:rsid w:val="9457D868"/>
    <w:rsid w:val="A3FF1AB6"/>
    <w:rsid w:val="AA41FC43"/>
    <w:rsid w:val="C3CFA6BD"/>
    <w:rsid w:val="CF7FD991"/>
    <w:rsid w:val="DFBDCE82"/>
    <w:rsid w:val="EF7F4691"/>
    <w:rsid w:val="FAD428F0"/>
    <w:rsid w:val="FAEFBB5F"/>
    <w:rsid w:val="FB2A7645"/>
    <w:rsid w:val="FBD755B3"/>
    <w:rsid w:val="FF6FCFAA"/>
    <w:rsid w:val="FF7FBE42"/>
    <w:rsid w:val="FFFEC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adjustRightInd w:val="0"/>
      <w:snapToGrid w:val="0"/>
      <w:spacing w:beforeLines="100" w:afterLines="100"/>
      <w:ind w:left="799" w:hanging="799"/>
      <w:jc w:val="left"/>
      <w:outlineLvl w:val="0"/>
    </w:pPr>
    <w:rPr>
      <w:rFonts w:ascii="Arial" w:hAnsi="Arial" w:eastAsia="黑体"/>
      <w:sz w:val="32"/>
    </w:rPr>
  </w:style>
  <w:style w:type="paragraph" w:styleId="4">
    <w:name w:val="heading 2"/>
    <w:basedOn w:val="1"/>
    <w:next w:val="3"/>
    <w:qFormat/>
    <w:uiPriority w:val="0"/>
    <w:pPr>
      <w:numPr>
        <w:ilvl w:val="1"/>
        <w:numId w:val="1"/>
      </w:numPr>
      <w:tabs>
        <w:tab w:val="left" w:pos="567"/>
        <w:tab w:val="clear" w:pos="720"/>
      </w:tabs>
      <w:snapToGrid w:val="0"/>
      <w:spacing w:beforeLines="100" w:afterLines="100"/>
      <w:ind w:left="578" w:hanging="578"/>
      <w:jc w:val="left"/>
      <w:outlineLvl w:val="1"/>
    </w:pPr>
    <w:rPr>
      <w:rFonts w:ascii="Arial" w:hAnsi="Arial" w:eastAsia="黑体"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5">
    <w:name w:val="caption"/>
    <w:basedOn w:val="1"/>
    <w:next w:val="1"/>
    <w:qFormat/>
    <w:uiPriority w:val="0"/>
    <w:pPr>
      <w:adjustRightInd w:val="0"/>
      <w:snapToGrid w:val="0"/>
      <w:spacing w:beforeLines="20" w:afterLines="20"/>
      <w:jc w:val="center"/>
    </w:pPr>
    <w:rPr>
      <w:rFonts w:ascii="黑体" w:hAnsi="黑体" w:eastAsia="黑体" w:cs="Arial"/>
    </w:rPr>
  </w:style>
  <w:style w:type="paragraph" w:styleId="6">
    <w:name w:val="annotation text"/>
    <w:basedOn w:val="1"/>
    <w:link w:val="17"/>
    <w:semiHidden/>
    <w:qFormat/>
    <w:uiPriority w:val="0"/>
    <w:pPr>
      <w:jc w:val="left"/>
    </w:pPr>
  </w:style>
  <w:style w:type="paragraph" w:styleId="7">
    <w:name w:val="Balloon Text"/>
    <w:basedOn w:val="1"/>
    <w:link w:val="16"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basedOn w:val="12"/>
    <w:semiHidden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6">
    <w:name w:val="批注框文本 Char"/>
    <w:basedOn w:val="12"/>
    <w:link w:val="7"/>
    <w:qFormat/>
    <w:uiPriority w:val="0"/>
    <w:rPr>
      <w:kern w:val="2"/>
      <w:sz w:val="18"/>
      <w:szCs w:val="18"/>
    </w:rPr>
  </w:style>
  <w:style w:type="character" w:customStyle="1" w:styleId="17">
    <w:name w:val="批注文字 Char"/>
    <w:basedOn w:val="12"/>
    <w:link w:val="6"/>
    <w:semiHidden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shimeifeng/Library/Containers/com.kingsoft.wpsoffice.mac/Data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18</Pages>
  <Words>5767</Words>
  <Characters>7765</Characters>
  <Lines>54</Lines>
  <Paragraphs>15</Paragraphs>
  <TotalTime>1</TotalTime>
  <ScaleCrop>false</ScaleCrop>
  <LinksUpToDate>false</LinksUpToDate>
  <CharactersWithSpaces>8251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2018-06-25T14:56:00Z</dcterms:created>
  <dc:creator>Administrator</dc:creator>
  <cp:lastModifiedBy>WPS_1528072398</cp:lastModifiedBy>
  <dcterms:modified xsi:type="dcterms:W3CDTF">2025-04-16T17:24:13Z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EA40577D37D27ECB0D73FF67ACBDC6D0_43</vt:lpwstr>
  </property>
</Properties>
</file>